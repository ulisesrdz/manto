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horzAnchor="margin" w:tblpY="345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header information"/>
      </w:tblPr>
      <w:tblGrid>
        <w:gridCol w:w="10800"/>
      </w:tblGrid>
      <w:tr w:rsidR="00040F24" w:rsidRPr="00135A0E" w14:paraId="7217B5A9" w14:textId="77777777" w:rsidTr="00182671">
        <w:trPr>
          <w:trHeight w:hRule="exact" w:val="2880"/>
        </w:trPr>
        <w:tc>
          <w:tcPr>
            <w:tcW w:w="10800" w:type="dxa"/>
            <w:shd w:val="clear" w:color="auto" w:fill="2F5496" w:themeFill="accent5" w:themeFillShade="BF"/>
          </w:tcPr>
          <w:p w14:paraId="3E959475" w14:textId="52ABA311" w:rsidR="00040F24" w:rsidRPr="00135A0E" w:rsidRDefault="00182671" w:rsidP="00182671">
            <w:pPr>
              <w:pStyle w:val="Title"/>
              <w:jc w:val="right"/>
              <w:rPr>
                <w:lang w:val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0288" behindDoc="1" locked="0" layoutInCell="1" allowOverlap="1" wp14:anchorId="27DFCC85" wp14:editId="0F7B5E8E">
                  <wp:simplePos x="0" y="0"/>
                  <wp:positionH relativeFrom="column">
                    <wp:posOffset>-447537</wp:posOffset>
                  </wp:positionH>
                  <wp:positionV relativeFrom="paragraph">
                    <wp:posOffset>-2634366</wp:posOffset>
                  </wp:positionV>
                  <wp:extent cx="3550920" cy="1410335"/>
                  <wp:effectExtent l="0" t="0" r="5080" b="0"/>
                  <wp:wrapNone/>
                  <wp:docPr id="44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YC CHIHUAHUA LOGO II.b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920" cy="141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04AB8" w:rsidRPr="00135A0E">
              <w:rPr>
                <w:lang w:val="es-ES"/>
              </w:rPr>
              <w:t>Manual de Usuario</w:t>
            </w:r>
            <w:r w:rsidR="00135A0E" w:rsidRPr="00135A0E">
              <w:rPr>
                <w:lang w:val="es-ES"/>
              </w:rPr>
              <w:t xml:space="preserve"> para la </w:t>
            </w:r>
            <w:r w:rsidR="00135A0E">
              <w:rPr>
                <w:lang w:val="es-ES"/>
              </w:rPr>
              <w:t>aplicación Android</w:t>
            </w:r>
          </w:p>
          <w:p w14:paraId="7CA981E5" w14:textId="77777777" w:rsidR="00040F24" w:rsidRPr="00135A0E" w:rsidRDefault="00A04AB8" w:rsidP="00182671">
            <w:pPr>
              <w:pStyle w:val="Subtitle"/>
              <w:jc w:val="right"/>
              <w:rPr>
                <w:lang w:val="es-ES"/>
              </w:rPr>
            </w:pPr>
            <w:proofErr w:type="spellStart"/>
            <w:r w:rsidRPr="00135A0E">
              <w:rPr>
                <w:lang w:val="es-ES"/>
              </w:rPr>
              <w:t>MaintenanceAPP</w:t>
            </w:r>
            <w:proofErr w:type="spellEnd"/>
          </w:p>
          <w:p w14:paraId="4571ECC4" w14:textId="7BB3C215" w:rsidR="00182671" w:rsidRPr="00135A0E" w:rsidRDefault="00182671" w:rsidP="00182671">
            <w:pPr>
              <w:rPr>
                <w:lang w:val="es-ES"/>
              </w:rPr>
            </w:pPr>
            <w:r w:rsidRPr="00B77557">
              <w:rPr>
                <w:rFonts w:ascii="Times New Roman" w:eastAsia="Times New Roman" w:hAnsi="Times New Roman" w:cs="Times New Roman"/>
                <w:noProof/>
                <w:lang w:eastAsia="es-ES"/>
              </w:rPr>
              <w:drawing>
                <wp:anchor distT="0" distB="0" distL="114300" distR="114300" simplePos="0" relativeHeight="251658240" behindDoc="1" locked="0" layoutInCell="1" allowOverlap="1" wp14:anchorId="7FAA88A5" wp14:editId="32E06E3F">
                  <wp:simplePos x="0" y="0"/>
                  <wp:positionH relativeFrom="column">
                    <wp:posOffset>494941</wp:posOffset>
                  </wp:positionH>
                  <wp:positionV relativeFrom="paragraph">
                    <wp:posOffset>140556</wp:posOffset>
                  </wp:positionV>
                  <wp:extent cx="5943600" cy="3188335"/>
                  <wp:effectExtent l="0" t="0" r="0" b="0"/>
                  <wp:wrapNone/>
                  <wp:docPr id="43" name="Picture 43" descr="Código fuente de sistema Lector Código QR en PHP + MySql y Andro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ódigo fuente de sistema Lector Código QR en PHP + MySql y Androi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65"/>
                          <a:stretch/>
                        </pic:blipFill>
                        <pic:spPr bwMode="auto">
                          <a:xfrm>
                            <a:off x="0" y="0"/>
                            <a:ext cx="5943600" cy="318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421D1D0" w14:textId="21193E9B" w:rsidR="00182671" w:rsidRPr="00135A0E" w:rsidRDefault="00182671" w:rsidP="00182671">
            <w:pPr>
              <w:rPr>
                <w:lang w:val="es-ES"/>
              </w:rPr>
            </w:pPr>
          </w:p>
          <w:p w14:paraId="196437B7" w14:textId="041F8577" w:rsidR="00182671" w:rsidRPr="00135A0E" w:rsidRDefault="00182671" w:rsidP="00182671">
            <w:pPr>
              <w:rPr>
                <w:lang w:val="es-ES"/>
              </w:rPr>
            </w:pPr>
          </w:p>
          <w:p w14:paraId="63699202" w14:textId="75908D97" w:rsidR="00182671" w:rsidRPr="00135A0E" w:rsidRDefault="00182671" w:rsidP="00182671">
            <w:pPr>
              <w:rPr>
                <w:lang w:val="es-ES"/>
              </w:rPr>
            </w:pPr>
          </w:p>
          <w:p w14:paraId="53C727F8" w14:textId="7815B0E6" w:rsidR="00182671" w:rsidRPr="00135A0E" w:rsidRDefault="00182671" w:rsidP="00182671">
            <w:pPr>
              <w:rPr>
                <w:lang w:val="es-ES"/>
              </w:rPr>
            </w:pPr>
          </w:p>
          <w:p w14:paraId="53BC588D" w14:textId="7768E835" w:rsidR="00182671" w:rsidRPr="00135A0E" w:rsidRDefault="00182671" w:rsidP="00182671">
            <w:pPr>
              <w:rPr>
                <w:lang w:val="es-ES"/>
              </w:rPr>
            </w:pPr>
          </w:p>
          <w:p w14:paraId="78204059" w14:textId="63BEC25E" w:rsidR="00182671" w:rsidRPr="00135A0E" w:rsidRDefault="00182671" w:rsidP="00182671">
            <w:pPr>
              <w:rPr>
                <w:lang w:val="es-ES"/>
              </w:rPr>
            </w:pPr>
          </w:p>
          <w:p w14:paraId="3CCF5A1A" w14:textId="24771D57" w:rsidR="00182671" w:rsidRPr="00135A0E" w:rsidRDefault="00182671" w:rsidP="00182671">
            <w:pPr>
              <w:rPr>
                <w:lang w:val="es-ES"/>
              </w:rPr>
            </w:pPr>
          </w:p>
          <w:p w14:paraId="689B5A1C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74356AF2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0CBD5B9E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10D6C6A9" w14:textId="2654C499" w:rsidR="00182671" w:rsidRPr="00135A0E" w:rsidRDefault="00182671" w:rsidP="00182671">
            <w:pPr>
              <w:rPr>
                <w:lang w:val="es-ES"/>
              </w:rPr>
            </w:pPr>
          </w:p>
          <w:p w14:paraId="20DFB31B" w14:textId="0DCAEF40" w:rsidR="00182671" w:rsidRPr="00135A0E" w:rsidRDefault="00182671" w:rsidP="00182671">
            <w:pPr>
              <w:rPr>
                <w:lang w:val="es-ES"/>
              </w:rPr>
            </w:pPr>
          </w:p>
          <w:p w14:paraId="7465213E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6CF8DCA1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643E01C6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0555FF44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47581DA2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2E40E561" w14:textId="065F0936" w:rsidR="00182671" w:rsidRPr="00135A0E" w:rsidRDefault="00182671" w:rsidP="00182671">
            <w:pPr>
              <w:rPr>
                <w:lang w:val="es-ES"/>
              </w:rPr>
            </w:pPr>
          </w:p>
          <w:p w14:paraId="198E76E1" w14:textId="3FDDC237" w:rsidR="00182671" w:rsidRPr="00135A0E" w:rsidRDefault="00182671" w:rsidP="00182671">
            <w:pPr>
              <w:rPr>
                <w:lang w:val="es-ES"/>
              </w:rPr>
            </w:pPr>
          </w:p>
          <w:p w14:paraId="2A3F0CF3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7779CFEC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53DF5D59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7ED65B17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1A56A139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5D1CDD83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15F4720D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60B4B418" w14:textId="3D31E696" w:rsidR="00182671" w:rsidRPr="00135A0E" w:rsidRDefault="00182671" w:rsidP="00182671">
            <w:pPr>
              <w:rPr>
                <w:lang w:val="es-ES"/>
              </w:rPr>
            </w:pPr>
          </w:p>
          <w:p w14:paraId="038240FD" w14:textId="50C5EE29" w:rsidR="00182671" w:rsidRPr="00135A0E" w:rsidRDefault="00182671" w:rsidP="00182671">
            <w:pPr>
              <w:rPr>
                <w:lang w:val="es-ES"/>
              </w:rPr>
            </w:pPr>
          </w:p>
          <w:p w14:paraId="290EFF1F" w14:textId="77777777" w:rsidR="00182671" w:rsidRPr="00135A0E" w:rsidRDefault="00182671" w:rsidP="00182671">
            <w:pPr>
              <w:rPr>
                <w:rFonts w:eastAsiaTheme="minorEastAsia"/>
                <w:color w:val="FFFFFF" w:themeColor="background1"/>
                <w:sz w:val="32"/>
                <w:lang w:val="es-ES"/>
              </w:rPr>
            </w:pPr>
          </w:p>
          <w:p w14:paraId="196BCFD4" w14:textId="2824792B" w:rsidR="00182671" w:rsidRPr="00135A0E" w:rsidRDefault="00182671" w:rsidP="00182671">
            <w:pPr>
              <w:rPr>
                <w:lang w:val="es-ES"/>
              </w:rPr>
            </w:pPr>
          </w:p>
          <w:p w14:paraId="12115824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44373C24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3ECBC0C5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3E886820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7537BC47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676D1CAD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61624B50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221FF297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2487D028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5C648227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46B87CD7" w14:textId="77777777" w:rsidR="00182671" w:rsidRPr="00135A0E" w:rsidRDefault="00182671" w:rsidP="00182671">
            <w:pPr>
              <w:rPr>
                <w:rFonts w:eastAsiaTheme="minorEastAsia"/>
                <w:color w:val="FFFFFF" w:themeColor="background1"/>
                <w:sz w:val="32"/>
                <w:lang w:val="es-ES"/>
              </w:rPr>
            </w:pPr>
          </w:p>
          <w:p w14:paraId="681FCE3B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1DF8F8CB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442DC65D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22754E98" w14:textId="77777777" w:rsidR="00182671" w:rsidRPr="00135A0E" w:rsidRDefault="00182671" w:rsidP="00182671">
            <w:pPr>
              <w:rPr>
                <w:rFonts w:eastAsiaTheme="minorEastAsia"/>
                <w:color w:val="FFFFFF" w:themeColor="background1"/>
                <w:sz w:val="32"/>
                <w:lang w:val="es-ES"/>
              </w:rPr>
            </w:pPr>
          </w:p>
          <w:p w14:paraId="1A51FABD" w14:textId="77777777" w:rsidR="00182671" w:rsidRPr="00135A0E" w:rsidRDefault="00182671" w:rsidP="00182671">
            <w:pPr>
              <w:rPr>
                <w:lang w:val="es-ES"/>
              </w:rPr>
            </w:pPr>
          </w:p>
          <w:p w14:paraId="0B6D1051" w14:textId="5279FA3F" w:rsidR="00182671" w:rsidRPr="00135A0E" w:rsidRDefault="00182671" w:rsidP="00182671">
            <w:pPr>
              <w:tabs>
                <w:tab w:val="left" w:pos="2082"/>
              </w:tabs>
              <w:rPr>
                <w:lang w:val="es-ES"/>
              </w:rPr>
            </w:pPr>
            <w:r w:rsidRPr="00135A0E">
              <w:rPr>
                <w:lang w:val="es-ES"/>
              </w:rPr>
              <w:tab/>
            </w:r>
          </w:p>
        </w:tc>
      </w:tr>
    </w:tbl>
    <w:p w14:paraId="52AD68E8" w14:textId="77777777" w:rsidR="004A7E0F" w:rsidRPr="004A7E0F" w:rsidRDefault="004A7E0F" w:rsidP="004A7E0F">
      <w:pPr>
        <w:rPr>
          <w:lang w:val="es-ES"/>
        </w:rPr>
      </w:pPr>
    </w:p>
    <w:p w14:paraId="27AE1607" w14:textId="4AEC57AD" w:rsidR="00182671" w:rsidRPr="00325C15" w:rsidRDefault="00182671" w:rsidP="0013598C">
      <w:pPr>
        <w:pStyle w:val="Heading1"/>
        <w:ind w:left="0"/>
        <w:rPr>
          <w:lang w:val="es-ES"/>
        </w:rPr>
      </w:pPr>
    </w:p>
    <w:p w14:paraId="728CEAA0" w14:textId="77777777" w:rsidR="004A7E0F" w:rsidRDefault="004A7E0F" w:rsidP="0013598C">
      <w:pPr>
        <w:pStyle w:val="Heading1"/>
        <w:ind w:left="0"/>
        <w:rPr>
          <w:lang w:val="es-ES"/>
        </w:rPr>
      </w:pPr>
    </w:p>
    <w:p w14:paraId="0520C7A6" w14:textId="77777777" w:rsidR="004A7E0F" w:rsidRDefault="004A7E0F" w:rsidP="0013598C">
      <w:pPr>
        <w:pStyle w:val="Heading1"/>
        <w:ind w:left="0"/>
        <w:rPr>
          <w:lang w:val="es-ES"/>
        </w:rPr>
      </w:pPr>
    </w:p>
    <w:p w14:paraId="3BCF2CE9" w14:textId="77777777" w:rsidR="004A7E0F" w:rsidRDefault="004A7E0F" w:rsidP="0013598C">
      <w:pPr>
        <w:pStyle w:val="Heading1"/>
        <w:ind w:left="0"/>
        <w:rPr>
          <w:lang w:val="es-ES"/>
        </w:rPr>
      </w:pPr>
    </w:p>
    <w:p w14:paraId="4E2798B2" w14:textId="77777777" w:rsidR="004A7E0F" w:rsidRDefault="004A7E0F" w:rsidP="0013598C">
      <w:pPr>
        <w:pStyle w:val="Heading1"/>
        <w:ind w:left="0"/>
        <w:rPr>
          <w:lang w:val="es-ES"/>
        </w:rPr>
      </w:pPr>
    </w:p>
    <w:p w14:paraId="563851D6" w14:textId="77777777" w:rsidR="004A7E0F" w:rsidRDefault="004A7E0F" w:rsidP="0013598C">
      <w:pPr>
        <w:pStyle w:val="Heading1"/>
        <w:ind w:left="0"/>
        <w:rPr>
          <w:lang w:val="es-ES"/>
        </w:rPr>
      </w:pPr>
    </w:p>
    <w:p w14:paraId="5C9CE3CE" w14:textId="77777777" w:rsidR="004A7E0F" w:rsidRDefault="004A7E0F" w:rsidP="0013598C">
      <w:pPr>
        <w:pStyle w:val="Heading1"/>
        <w:ind w:left="0"/>
        <w:rPr>
          <w:lang w:val="es-ES"/>
        </w:rPr>
      </w:pPr>
    </w:p>
    <w:p w14:paraId="61655744" w14:textId="77777777" w:rsidR="004A7E0F" w:rsidRDefault="004A7E0F" w:rsidP="004A7E0F">
      <w:pPr>
        <w:rPr>
          <w:lang w:val="es-ES"/>
        </w:rPr>
      </w:pPr>
    </w:p>
    <w:p w14:paraId="11D3EB25" w14:textId="77777777" w:rsidR="004A7E0F" w:rsidRDefault="004A7E0F" w:rsidP="004A7E0F">
      <w:pPr>
        <w:rPr>
          <w:lang w:val="es-ES"/>
        </w:rPr>
      </w:pPr>
    </w:p>
    <w:p w14:paraId="6EE4322B" w14:textId="77777777" w:rsidR="004A7E0F" w:rsidRDefault="004A7E0F" w:rsidP="004A7E0F">
      <w:pPr>
        <w:rPr>
          <w:lang w:val="es-ES"/>
        </w:rPr>
      </w:pPr>
    </w:p>
    <w:p w14:paraId="15B266DD" w14:textId="09F09DD9" w:rsidR="00182671" w:rsidRPr="00325C15" w:rsidRDefault="004A7E0F" w:rsidP="004A7E0F">
      <w:pPr>
        <w:pStyle w:val="Heading1"/>
        <w:rPr>
          <w:lang w:val="es-ES"/>
        </w:rPr>
      </w:pPr>
      <w:proofErr w:type="spellStart"/>
      <w:r>
        <w:rPr>
          <w:lang w:val="es-ES"/>
        </w:rPr>
        <w:lastRenderedPageBreak/>
        <w:t>Indice</w:t>
      </w:r>
      <w:proofErr w:type="spellEnd"/>
    </w:p>
    <w:p w14:paraId="5DD53242" w14:textId="4998FFCD" w:rsidR="004A7E0F" w:rsidRDefault="004A7E0F" w:rsidP="004A7E0F">
      <w:pPr>
        <w:rPr>
          <w:lang w:val="es-ES"/>
        </w:rPr>
      </w:pPr>
      <w:r>
        <w:rPr>
          <w:lang w:val="es-ES"/>
        </w:rPr>
        <w:t xml:space="preserve">Business </w:t>
      </w:r>
      <w:proofErr w:type="spellStart"/>
      <w:r>
        <w:rPr>
          <w:lang w:val="es-ES"/>
        </w:rPr>
        <w:t>System</w:t>
      </w:r>
      <w:proofErr w:type="spellEnd"/>
      <w:r>
        <w:rPr>
          <w:lang w:val="es-ES"/>
        </w:rPr>
        <w:t xml:space="preserve"> URL</w:t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3</w:t>
      </w:r>
    </w:p>
    <w:p w14:paraId="56F5E5F1" w14:textId="336EFA51" w:rsidR="004A7E0F" w:rsidRDefault="004A7E0F" w:rsidP="004A7E0F">
      <w:pPr>
        <w:rPr>
          <w:lang w:val="es-ES"/>
        </w:rPr>
      </w:pPr>
      <w:r>
        <w:rPr>
          <w:lang w:val="es-ES"/>
        </w:rPr>
        <w:t xml:space="preserve">Inicio de </w:t>
      </w:r>
      <w:proofErr w:type="spellStart"/>
      <w:r>
        <w:rPr>
          <w:lang w:val="es-ES"/>
        </w:rPr>
        <w:t>Sesion</w:t>
      </w:r>
      <w:proofErr w:type="spellEnd"/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4</w:t>
      </w:r>
    </w:p>
    <w:p w14:paraId="328331D5" w14:textId="1A964C93" w:rsidR="004A7E0F" w:rsidRDefault="004A7E0F" w:rsidP="004A7E0F">
      <w:pPr>
        <w:rPr>
          <w:lang w:val="es-ES"/>
        </w:rPr>
      </w:pP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Principal</w:t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5</w:t>
      </w:r>
    </w:p>
    <w:p w14:paraId="6E1B85B4" w14:textId="37C8AF95" w:rsidR="004A7E0F" w:rsidRDefault="004A7E0F" w:rsidP="004A7E0F">
      <w:pPr>
        <w:rPr>
          <w:lang w:val="es-ES"/>
        </w:rPr>
      </w:pPr>
      <w:r>
        <w:rPr>
          <w:lang w:val="es-ES"/>
        </w:rPr>
        <w:t xml:space="preserve">Leer </w:t>
      </w:r>
      <w:proofErr w:type="spellStart"/>
      <w:r>
        <w:rPr>
          <w:lang w:val="es-ES"/>
        </w:rPr>
        <w:t>Codigo</w:t>
      </w:r>
      <w:proofErr w:type="spellEnd"/>
      <w:r>
        <w:rPr>
          <w:lang w:val="es-ES"/>
        </w:rPr>
        <w:t xml:space="preserve"> QR</w:t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6</w:t>
      </w:r>
    </w:p>
    <w:p w14:paraId="30E5359D" w14:textId="3C8008CF" w:rsidR="004A7E0F" w:rsidRPr="00FF2431" w:rsidRDefault="004A7E0F" w:rsidP="004A7E0F">
      <w:pPr>
        <w:rPr>
          <w:lang w:val="es-ES"/>
        </w:rPr>
      </w:pPr>
      <w:proofErr w:type="spellStart"/>
      <w:r>
        <w:rPr>
          <w:lang w:val="es-ES"/>
        </w:rPr>
        <w:t>Troubleshooting</w:t>
      </w:r>
      <w:proofErr w:type="spellEnd"/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7</w:t>
      </w:r>
    </w:p>
    <w:p w14:paraId="64469F2D" w14:textId="7D8B26AC" w:rsidR="004A7E0F" w:rsidRPr="004A7E0F" w:rsidRDefault="004A7E0F" w:rsidP="004A7E0F">
      <w:pPr>
        <w:rPr>
          <w:lang w:val="es-ES"/>
        </w:rPr>
      </w:pPr>
      <w:r w:rsidRPr="004A7E0F">
        <w:rPr>
          <w:lang w:val="es-ES"/>
        </w:rPr>
        <w:t>Mantenimiento Preventivo</w:t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  <w:t>8</w:t>
      </w:r>
    </w:p>
    <w:p w14:paraId="045564B5" w14:textId="4C7A5DB8" w:rsidR="004A7E0F" w:rsidRPr="004A7E0F" w:rsidRDefault="004A7E0F" w:rsidP="004A7E0F">
      <w:pPr>
        <w:rPr>
          <w:lang w:val="es-ES"/>
        </w:rPr>
      </w:pPr>
      <w:r w:rsidRPr="004A7E0F">
        <w:rPr>
          <w:lang w:val="es-ES"/>
        </w:rPr>
        <w:t>Mantenimiento Corre</w:t>
      </w:r>
      <w:r>
        <w:rPr>
          <w:lang w:val="es-ES"/>
        </w:rPr>
        <w:t>ctivo</w:t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</w:r>
      <w:r w:rsidRPr="004A7E0F">
        <w:rPr>
          <w:lang w:val="es-ES"/>
        </w:rPr>
        <w:tab/>
        <w:t>9</w:t>
      </w:r>
    </w:p>
    <w:p w14:paraId="5B0521AF" w14:textId="77777777" w:rsidR="004A7E0F" w:rsidRPr="004A7E0F" w:rsidRDefault="004A7E0F" w:rsidP="004A7E0F">
      <w:proofErr w:type="spellStart"/>
      <w:r w:rsidRPr="004A7E0F">
        <w:t>Contacto</w:t>
      </w:r>
      <w:proofErr w:type="spellEnd"/>
      <w:r w:rsidRPr="004A7E0F">
        <w:tab/>
      </w:r>
      <w:r w:rsidRPr="004A7E0F">
        <w:tab/>
      </w:r>
      <w:r w:rsidRPr="004A7E0F">
        <w:tab/>
      </w:r>
      <w:r w:rsidRPr="004A7E0F">
        <w:tab/>
      </w:r>
      <w:r w:rsidRPr="004A7E0F">
        <w:tab/>
      </w:r>
      <w:r w:rsidRPr="004A7E0F">
        <w:tab/>
      </w:r>
      <w:r w:rsidRPr="004A7E0F">
        <w:tab/>
      </w:r>
      <w:r w:rsidRPr="004A7E0F">
        <w:tab/>
      </w:r>
      <w:r w:rsidRPr="004A7E0F">
        <w:tab/>
      </w:r>
      <w:r w:rsidRPr="004A7E0F">
        <w:tab/>
      </w:r>
      <w:r w:rsidRPr="004A7E0F">
        <w:tab/>
        <w:t>10</w:t>
      </w:r>
    </w:p>
    <w:p w14:paraId="23A4A5F1" w14:textId="221F1050" w:rsidR="00182671" w:rsidRPr="004A7E0F" w:rsidRDefault="00182671" w:rsidP="004A7E0F"/>
    <w:p w14:paraId="6092D074" w14:textId="26FF997B" w:rsidR="00182671" w:rsidRPr="004A7E0F" w:rsidRDefault="00182671" w:rsidP="004A7E0F"/>
    <w:p w14:paraId="5BEA09A5" w14:textId="4E66B172" w:rsidR="00182671" w:rsidRPr="004A7E0F" w:rsidRDefault="00182671" w:rsidP="004A7E0F"/>
    <w:p w14:paraId="358AC805" w14:textId="52737E3D" w:rsidR="00182671" w:rsidRPr="004A7E0F" w:rsidRDefault="00182671" w:rsidP="004A7E0F"/>
    <w:p w14:paraId="466C0C1C" w14:textId="00AEE4FA" w:rsidR="00182671" w:rsidRPr="004A7E0F" w:rsidRDefault="00182671" w:rsidP="004A7E0F"/>
    <w:p w14:paraId="24B6B16F" w14:textId="77777777" w:rsidR="004A7E0F" w:rsidRDefault="004A7E0F" w:rsidP="004A7E0F"/>
    <w:p w14:paraId="142791C9" w14:textId="77777777" w:rsidR="004A7E0F" w:rsidRDefault="004A7E0F" w:rsidP="004A7E0F"/>
    <w:p w14:paraId="0B710E67" w14:textId="77777777" w:rsidR="004A7E0F" w:rsidRDefault="004A7E0F" w:rsidP="004A7E0F"/>
    <w:p w14:paraId="043D5582" w14:textId="77777777" w:rsidR="004A7E0F" w:rsidRDefault="004A7E0F" w:rsidP="004A7E0F"/>
    <w:p w14:paraId="4441B64E" w14:textId="77777777" w:rsidR="004A7E0F" w:rsidRDefault="004A7E0F" w:rsidP="004A7E0F"/>
    <w:p w14:paraId="79CEF647" w14:textId="77777777" w:rsidR="004A7E0F" w:rsidRDefault="004A7E0F" w:rsidP="004A7E0F"/>
    <w:p w14:paraId="6ED05D1B" w14:textId="77777777" w:rsidR="004A7E0F" w:rsidRDefault="004A7E0F" w:rsidP="004A7E0F"/>
    <w:p w14:paraId="2D3AF49A" w14:textId="77777777" w:rsidR="004A7E0F" w:rsidRDefault="004A7E0F" w:rsidP="004A7E0F"/>
    <w:p w14:paraId="5CD4773D" w14:textId="77777777" w:rsidR="004A7E0F" w:rsidRDefault="004A7E0F" w:rsidP="004A7E0F"/>
    <w:p w14:paraId="41F6B24C" w14:textId="77777777" w:rsidR="004A7E0F" w:rsidRDefault="004A7E0F" w:rsidP="004A7E0F"/>
    <w:p w14:paraId="431C3AB8" w14:textId="77777777" w:rsidR="004A7E0F" w:rsidRDefault="004A7E0F" w:rsidP="004A7E0F"/>
    <w:p w14:paraId="4977931D" w14:textId="77777777" w:rsidR="004A7E0F" w:rsidRDefault="004A7E0F" w:rsidP="004A7E0F"/>
    <w:p w14:paraId="20F36C44" w14:textId="77777777" w:rsidR="004A7E0F" w:rsidRDefault="004A7E0F" w:rsidP="004A7E0F"/>
    <w:p w14:paraId="037FA639" w14:textId="77777777" w:rsidR="004A7E0F" w:rsidRDefault="004A7E0F" w:rsidP="004A7E0F"/>
    <w:p w14:paraId="6D3FF5D8" w14:textId="77777777" w:rsidR="004A7E0F" w:rsidRDefault="004A7E0F" w:rsidP="004A7E0F"/>
    <w:p w14:paraId="7BD732E4" w14:textId="77777777" w:rsidR="004A7E0F" w:rsidRDefault="004A7E0F" w:rsidP="004A7E0F"/>
    <w:p w14:paraId="671972B7" w14:textId="77777777" w:rsidR="004A7E0F" w:rsidRDefault="004A7E0F" w:rsidP="004A7E0F"/>
    <w:p w14:paraId="12A1041E" w14:textId="09C8600C" w:rsidR="00040F24" w:rsidRDefault="00A04AB8" w:rsidP="004A7E0F">
      <w:pPr>
        <w:pStyle w:val="Heading1"/>
      </w:pPr>
      <w:r>
        <w:lastRenderedPageBreak/>
        <w:t>Business System URL</w:t>
      </w:r>
    </w:p>
    <w:p w14:paraId="46279FC8" w14:textId="293795FE" w:rsidR="00040F24" w:rsidRDefault="003F42C0">
      <w:pPr>
        <w:rPr>
          <w:lang w:val="es-ES"/>
        </w:rPr>
      </w:pPr>
      <w:r w:rsidRPr="003F42C0">
        <w:rPr>
          <w:lang w:val="es-ES"/>
        </w:rPr>
        <w:t xml:space="preserve">El concepto </w:t>
      </w:r>
      <w:proofErr w:type="spellStart"/>
      <w:r w:rsidRPr="003F42C0">
        <w:rPr>
          <w:lang w:val="es-ES"/>
        </w:rPr>
        <w:t>business</w:t>
      </w:r>
      <w:proofErr w:type="spellEnd"/>
      <w:r w:rsidRPr="003F42C0">
        <w:rPr>
          <w:lang w:val="es-ES"/>
        </w:rPr>
        <w:t xml:space="preserve"> </w:t>
      </w:r>
      <w:proofErr w:type="spellStart"/>
      <w:r w:rsidRPr="003F42C0">
        <w:rPr>
          <w:lang w:val="es-ES"/>
        </w:rPr>
        <w:t>system</w:t>
      </w:r>
      <w:proofErr w:type="spellEnd"/>
      <w:r w:rsidRPr="003F42C0">
        <w:rPr>
          <w:lang w:val="es-ES"/>
        </w:rPr>
        <w:t xml:space="preserve"> </w:t>
      </w:r>
      <w:proofErr w:type="spellStart"/>
      <w:r w:rsidRPr="003F42C0">
        <w:rPr>
          <w:lang w:val="es-ES"/>
        </w:rPr>
        <w:t>url</w:t>
      </w:r>
      <w:proofErr w:type="spellEnd"/>
      <w:r w:rsidRPr="003F42C0">
        <w:rPr>
          <w:lang w:val="es-ES"/>
        </w:rPr>
        <w:t xml:space="preserve"> es la </w:t>
      </w:r>
      <w:proofErr w:type="spellStart"/>
      <w:r w:rsidRPr="003F42C0">
        <w:rPr>
          <w:lang w:val="es-ES"/>
        </w:rPr>
        <w:t>direccion</w:t>
      </w:r>
      <w:proofErr w:type="spellEnd"/>
      <w:r w:rsidRPr="003F42C0">
        <w:rPr>
          <w:lang w:val="es-ES"/>
        </w:rPr>
        <w:t xml:space="preserve"> que </w:t>
      </w:r>
      <w:r>
        <w:rPr>
          <w:lang w:val="es-ES"/>
        </w:rPr>
        <w:t xml:space="preserve">tendremos que usar ara realizar la </w:t>
      </w:r>
      <w:proofErr w:type="spellStart"/>
      <w:r>
        <w:rPr>
          <w:lang w:val="es-ES"/>
        </w:rPr>
        <w:t>coneccion</w:t>
      </w:r>
      <w:proofErr w:type="spellEnd"/>
      <w:r>
        <w:rPr>
          <w:lang w:val="es-ES"/>
        </w:rPr>
        <w:t xml:space="preserve"> con la base de datos, aquí es donde se </w:t>
      </w:r>
      <w:proofErr w:type="gramStart"/>
      <w:r>
        <w:rPr>
          <w:lang w:val="es-ES"/>
        </w:rPr>
        <w:t>hospedara</w:t>
      </w:r>
      <w:proofErr w:type="gramEnd"/>
      <w:r>
        <w:rPr>
          <w:lang w:val="es-ES"/>
        </w:rPr>
        <w:t xml:space="preserve"> nuestro web </w:t>
      </w:r>
      <w:proofErr w:type="spellStart"/>
      <w:r>
        <w:rPr>
          <w:lang w:val="es-ES"/>
        </w:rPr>
        <w:t>service</w:t>
      </w:r>
      <w:proofErr w:type="spellEnd"/>
      <w:r>
        <w:rPr>
          <w:lang w:val="es-ES"/>
        </w:rPr>
        <w:t>.</w:t>
      </w:r>
    </w:p>
    <w:p w14:paraId="5482069E" w14:textId="16B24A60" w:rsidR="003F42C0" w:rsidRPr="003F42C0" w:rsidRDefault="003F42C0">
      <w:pPr>
        <w:rPr>
          <w:lang w:val="es-ES"/>
        </w:rPr>
      </w:pPr>
    </w:p>
    <w:p w14:paraId="79298DED" w14:textId="560999BF" w:rsidR="00040F24" w:rsidRDefault="008862BB">
      <w:pPr>
        <w:rPr>
          <w:lang w:val="es-ES"/>
        </w:rPr>
      </w:pPr>
      <w:r w:rsidRPr="008862BB">
        <w:rPr>
          <w:lang w:val="es-ES"/>
        </w:rPr>
        <w:t xml:space="preserve">Al iniciar la </w:t>
      </w:r>
      <w:proofErr w:type="spellStart"/>
      <w:r w:rsidRPr="008862BB">
        <w:rPr>
          <w:lang w:val="es-ES"/>
        </w:rPr>
        <w:t>aplicacion</w:t>
      </w:r>
      <w:proofErr w:type="spellEnd"/>
      <w:r w:rsidRPr="008862BB">
        <w:rPr>
          <w:lang w:val="es-ES"/>
        </w:rPr>
        <w:t xml:space="preserve"> de </w:t>
      </w:r>
      <w:proofErr w:type="spellStart"/>
      <w:r w:rsidRPr="008862BB">
        <w:rPr>
          <w:lang w:val="es-ES"/>
        </w:rPr>
        <w:t>android</w:t>
      </w:r>
      <w:proofErr w:type="spellEnd"/>
      <w:r>
        <w:rPr>
          <w:lang w:val="es-ES"/>
        </w:rPr>
        <w:t xml:space="preserve"> por primera vez, iniciara en la ventana donde se debe agregar la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correspondiente. Como se muestra en la siguientes </w:t>
      </w:r>
      <w:proofErr w:type="spellStart"/>
      <w:r>
        <w:rPr>
          <w:lang w:val="es-ES"/>
        </w:rPr>
        <w:t>imagenes</w:t>
      </w:r>
      <w:proofErr w:type="spellEnd"/>
    </w:p>
    <w:p w14:paraId="33BB3DFF" w14:textId="6EDADFD5" w:rsidR="008862BB" w:rsidRPr="008862BB" w:rsidRDefault="008862BB" w:rsidP="008862BB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03ECD66" wp14:editId="545A84F7">
            <wp:extent cx="2435087" cy="4329042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31" cy="435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noProof/>
        </w:rPr>
        <w:drawing>
          <wp:inline distT="0" distB="0" distL="0" distR="0" wp14:anchorId="160A1F21" wp14:editId="1D58E71E">
            <wp:extent cx="2426335" cy="431348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294" cy="43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BE50" w14:textId="2A768FBD" w:rsidR="00182671" w:rsidRDefault="0072391E" w:rsidP="00182671">
      <w:pPr>
        <w:rPr>
          <w:lang w:val="es-ES"/>
        </w:rPr>
      </w:pPr>
      <w:r w:rsidRPr="0072391E">
        <w:rPr>
          <w:lang w:val="es-ES"/>
        </w:rPr>
        <w:t xml:space="preserve">Posteriormente seleccionamos el </w:t>
      </w:r>
      <w:proofErr w:type="spellStart"/>
      <w:r w:rsidRPr="0072391E">
        <w:rPr>
          <w:lang w:val="es-ES"/>
        </w:rPr>
        <w:t>boton</w:t>
      </w:r>
      <w:proofErr w:type="spellEnd"/>
      <w:r w:rsidRPr="0072391E">
        <w:rPr>
          <w:lang w:val="es-ES"/>
        </w:rPr>
        <w:t xml:space="preserve"> guardar y este se </w:t>
      </w:r>
      <w:proofErr w:type="gramStart"/>
      <w:r w:rsidRPr="0072391E">
        <w:rPr>
          <w:lang w:val="es-ES"/>
        </w:rPr>
        <w:t>almacenara</w:t>
      </w:r>
      <w:proofErr w:type="gramEnd"/>
      <w:r w:rsidRPr="0072391E">
        <w:rPr>
          <w:lang w:val="es-ES"/>
        </w:rPr>
        <w:t xml:space="preserve"> en </w:t>
      </w:r>
      <w:r>
        <w:rPr>
          <w:lang w:val="es-ES"/>
        </w:rPr>
        <w:t xml:space="preserve">un base de datos interna, en el dispositivo, para el próximo inicio de </w:t>
      </w:r>
      <w:proofErr w:type="spellStart"/>
      <w:r>
        <w:rPr>
          <w:lang w:val="es-ES"/>
        </w:rPr>
        <w:t>sesion</w:t>
      </w:r>
      <w:proofErr w:type="spellEnd"/>
      <w:r w:rsidR="00661CEC" w:rsidRPr="0072391E">
        <w:rPr>
          <w:lang w:val="es-ES"/>
        </w:rPr>
        <w:t>.</w:t>
      </w:r>
    </w:p>
    <w:p w14:paraId="1A08D0FF" w14:textId="1D623C24" w:rsidR="00182671" w:rsidRDefault="00182671" w:rsidP="00182671">
      <w:pPr>
        <w:rPr>
          <w:lang w:val="es-ES"/>
        </w:rPr>
      </w:pPr>
    </w:p>
    <w:p w14:paraId="2DE43AEA" w14:textId="5111F09E" w:rsidR="00182671" w:rsidRDefault="00182671" w:rsidP="00182671">
      <w:pPr>
        <w:rPr>
          <w:lang w:val="es-ES"/>
        </w:rPr>
      </w:pPr>
    </w:p>
    <w:p w14:paraId="64D66831" w14:textId="76C7DA3A" w:rsidR="00182671" w:rsidRDefault="00182671" w:rsidP="00182671">
      <w:pPr>
        <w:rPr>
          <w:lang w:val="es-ES"/>
        </w:rPr>
      </w:pPr>
      <w:r w:rsidRPr="00B77557">
        <w:rPr>
          <w:rFonts w:ascii="Times New Roman" w:eastAsia="Times New Roman" w:hAnsi="Times New Roman" w:cs="Times New Roman"/>
        </w:rPr>
        <w:fldChar w:fldCharType="begin"/>
      </w:r>
      <w:r w:rsidRPr="00182671">
        <w:rPr>
          <w:rFonts w:ascii="Times New Roman" w:eastAsia="Times New Roman" w:hAnsi="Times New Roman" w:cs="Times New Roman"/>
          <w:lang w:val="es-ES"/>
        </w:rPr>
        <w:instrText xml:space="preserve"> INCLUDEPICTURE "https://apptivaweb.com/img/productos/lector-qr-php-mysql-android.jpeg" \* MERGEFORMATINET </w:instrText>
      </w:r>
      <w:r w:rsidRPr="00B77557">
        <w:rPr>
          <w:rFonts w:ascii="Times New Roman" w:eastAsia="Times New Roman" w:hAnsi="Times New Roman" w:cs="Times New Roman"/>
        </w:rPr>
        <w:fldChar w:fldCharType="end"/>
      </w:r>
    </w:p>
    <w:p w14:paraId="60EA8A3B" w14:textId="2FC353DB" w:rsidR="00040F24" w:rsidRPr="001A1126" w:rsidRDefault="0072391E" w:rsidP="0013598C">
      <w:pPr>
        <w:pStyle w:val="Heading1"/>
        <w:ind w:left="0"/>
        <w:rPr>
          <w:lang w:val="es-ES"/>
        </w:rPr>
      </w:pPr>
      <w:r w:rsidRPr="001A1126">
        <w:rPr>
          <w:lang w:val="es-ES"/>
        </w:rPr>
        <w:lastRenderedPageBreak/>
        <w:t xml:space="preserve">Inicio de </w:t>
      </w:r>
      <w:proofErr w:type="spellStart"/>
      <w:r w:rsidRPr="001A1126">
        <w:rPr>
          <w:lang w:val="es-ES"/>
        </w:rPr>
        <w:t>Sesion</w:t>
      </w:r>
      <w:proofErr w:type="spellEnd"/>
    </w:p>
    <w:p w14:paraId="20C5D992" w14:textId="5DD0CF57" w:rsidR="00040F24" w:rsidRDefault="001A1126">
      <w:pPr>
        <w:rPr>
          <w:lang w:val="es-ES"/>
        </w:rPr>
      </w:pPr>
      <w:r>
        <w:rPr>
          <w:lang w:val="es-ES"/>
        </w:rPr>
        <w:t xml:space="preserve">Al iniciar el sistema, una vez configurado la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del servicio web, mostrara la pantalla de inicio de sesión en el cual escribiremos nuestras credenciales correspondientes asignadas por el administrador del sistema.</w:t>
      </w:r>
    </w:p>
    <w:p w14:paraId="035CF98E" w14:textId="10681511" w:rsidR="0013598C" w:rsidRDefault="001A1126" w:rsidP="0013598C">
      <w:pPr>
        <w:jc w:val="center"/>
      </w:pPr>
      <w:r>
        <w:rPr>
          <w:noProof/>
          <w:lang w:val="es-ES"/>
        </w:rPr>
        <w:drawing>
          <wp:inline distT="0" distB="0" distL="0" distR="0" wp14:anchorId="11B3792F" wp14:editId="2D3CB713">
            <wp:extent cx="2061687" cy="3665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239" cy="368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EAEC" w14:textId="18CD06A0" w:rsidR="00182671" w:rsidRDefault="00182671" w:rsidP="0013598C">
      <w:pPr>
        <w:jc w:val="center"/>
      </w:pPr>
    </w:p>
    <w:p w14:paraId="0C83E605" w14:textId="3B1C02A4" w:rsidR="00182671" w:rsidRDefault="00182671" w:rsidP="0013598C">
      <w:pPr>
        <w:jc w:val="center"/>
      </w:pPr>
    </w:p>
    <w:p w14:paraId="3C9E2997" w14:textId="1AAE61CC" w:rsidR="00182671" w:rsidRDefault="00182671" w:rsidP="0013598C">
      <w:pPr>
        <w:jc w:val="center"/>
      </w:pPr>
    </w:p>
    <w:p w14:paraId="2EEA7DB7" w14:textId="74E5AE91" w:rsidR="00182671" w:rsidRDefault="00182671" w:rsidP="0013598C">
      <w:pPr>
        <w:jc w:val="center"/>
      </w:pPr>
    </w:p>
    <w:p w14:paraId="2A66EFC1" w14:textId="4A089B5A" w:rsidR="00182671" w:rsidRDefault="00182671" w:rsidP="0013598C">
      <w:pPr>
        <w:jc w:val="center"/>
      </w:pPr>
    </w:p>
    <w:p w14:paraId="473C962D" w14:textId="7A5A04F3" w:rsidR="00182671" w:rsidRDefault="00182671" w:rsidP="0013598C">
      <w:pPr>
        <w:jc w:val="center"/>
      </w:pPr>
    </w:p>
    <w:p w14:paraId="6A7CDEDA" w14:textId="537E45B5" w:rsidR="00182671" w:rsidRDefault="00182671" w:rsidP="0013598C">
      <w:pPr>
        <w:jc w:val="center"/>
      </w:pPr>
    </w:p>
    <w:p w14:paraId="2E451BE7" w14:textId="2C4C3D05" w:rsidR="00182671" w:rsidRDefault="00182671" w:rsidP="0013598C">
      <w:pPr>
        <w:jc w:val="center"/>
      </w:pPr>
    </w:p>
    <w:p w14:paraId="03CDA2F7" w14:textId="77777777" w:rsidR="00182671" w:rsidRDefault="00182671" w:rsidP="0013598C">
      <w:pPr>
        <w:jc w:val="center"/>
      </w:pPr>
    </w:p>
    <w:p w14:paraId="263528D9" w14:textId="77777777" w:rsidR="0013598C" w:rsidRDefault="0013598C" w:rsidP="0013598C">
      <w:pPr>
        <w:jc w:val="center"/>
      </w:pPr>
    </w:p>
    <w:p w14:paraId="5E8E2A6D" w14:textId="1A0B41B0" w:rsidR="001A1126" w:rsidRPr="004A7E0F" w:rsidRDefault="001A1126" w:rsidP="0013598C">
      <w:pPr>
        <w:pStyle w:val="Heading1"/>
        <w:ind w:left="0"/>
        <w:rPr>
          <w:lang w:val="es-ES"/>
        </w:rPr>
      </w:pPr>
      <w:proofErr w:type="spellStart"/>
      <w:r w:rsidRPr="004A7E0F">
        <w:rPr>
          <w:lang w:val="es-ES"/>
        </w:rPr>
        <w:lastRenderedPageBreak/>
        <w:t>Menu</w:t>
      </w:r>
      <w:proofErr w:type="spellEnd"/>
      <w:r w:rsidRPr="004A7E0F">
        <w:rPr>
          <w:lang w:val="es-ES"/>
        </w:rPr>
        <w:t xml:space="preserve"> Principal</w:t>
      </w:r>
    </w:p>
    <w:p w14:paraId="5D341395" w14:textId="77777777" w:rsidR="0013598C" w:rsidRPr="0013598C" w:rsidRDefault="0013598C">
      <w:pPr>
        <w:rPr>
          <w:lang w:val="es-ES"/>
        </w:rPr>
      </w:pPr>
      <w:r w:rsidRPr="0013598C">
        <w:rPr>
          <w:lang w:val="es-ES"/>
        </w:rPr>
        <w:t xml:space="preserve">El </w:t>
      </w:r>
      <w:proofErr w:type="spellStart"/>
      <w:r w:rsidRPr="0013598C">
        <w:rPr>
          <w:lang w:val="es-ES"/>
        </w:rPr>
        <w:t>menu</w:t>
      </w:r>
      <w:proofErr w:type="spellEnd"/>
      <w:r w:rsidRPr="0013598C">
        <w:rPr>
          <w:lang w:val="es-ES"/>
        </w:rPr>
        <w:t xml:space="preserve"> principal cuenta con 2 opciones a seleccionar, </w:t>
      </w:r>
    </w:p>
    <w:p w14:paraId="407B4D81" w14:textId="60ED4D54" w:rsidR="0013598C" w:rsidRDefault="0013598C" w:rsidP="0013598C">
      <w:pPr>
        <w:pStyle w:val="ListParagraph"/>
        <w:numPr>
          <w:ilvl w:val="0"/>
          <w:numId w:val="41"/>
        </w:numPr>
      </w:pPr>
      <w:r>
        <w:t xml:space="preserve">Leer </w:t>
      </w:r>
      <w:proofErr w:type="spellStart"/>
      <w:r>
        <w:t>Codigo</w:t>
      </w:r>
      <w:proofErr w:type="spellEnd"/>
      <w:r>
        <w:t xml:space="preserve"> QR.</w:t>
      </w:r>
    </w:p>
    <w:p w14:paraId="08FA970F" w14:textId="0ABC6CF4" w:rsidR="00040F24" w:rsidRDefault="0013598C" w:rsidP="0013598C">
      <w:pPr>
        <w:pStyle w:val="ListParagraph"/>
        <w:numPr>
          <w:ilvl w:val="0"/>
          <w:numId w:val="41"/>
        </w:numPr>
      </w:pPr>
      <w:proofErr w:type="spellStart"/>
      <w:r>
        <w:t>Autorizacion</w:t>
      </w:r>
      <w:proofErr w:type="spellEnd"/>
      <w:r>
        <w:t xml:space="preserve"> de </w:t>
      </w:r>
      <w:proofErr w:type="spellStart"/>
      <w:r>
        <w:t>Documentos</w:t>
      </w:r>
      <w:proofErr w:type="spellEnd"/>
      <w:r w:rsidR="00661CEC">
        <w:t>.</w:t>
      </w:r>
    </w:p>
    <w:p w14:paraId="79AC9385" w14:textId="3963E417" w:rsidR="0013598C" w:rsidRDefault="0013598C" w:rsidP="0013598C">
      <w:pPr>
        <w:rPr>
          <w:lang w:val="es-ES"/>
        </w:rPr>
      </w:pPr>
      <w:r w:rsidRPr="0013598C">
        <w:rPr>
          <w:lang w:val="es-ES"/>
        </w:rPr>
        <w:t xml:space="preserve">Cuenta con un </w:t>
      </w:r>
      <w:proofErr w:type="spellStart"/>
      <w:r w:rsidRPr="0013598C">
        <w:rPr>
          <w:lang w:val="es-ES"/>
        </w:rPr>
        <w:t>submenu</w:t>
      </w:r>
      <w:proofErr w:type="spellEnd"/>
      <w:r w:rsidRPr="0013598C">
        <w:rPr>
          <w:lang w:val="es-ES"/>
        </w:rPr>
        <w:t xml:space="preserve"> en la parte </w:t>
      </w:r>
      <w:r>
        <w:rPr>
          <w:lang w:val="es-ES"/>
        </w:rPr>
        <w:t xml:space="preserve">superior derecha, el icono se muestra con 3 puntos, </w:t>
      </w:r>
    </w:p>
    <w:p w14:paraId="483215EE" w14:textId="576850A0" w:rsidR="0013598C" w:rsidRDefault="0013598C" w:rsidP="0013598C">
      <w:pPr>
        <w:pStyle w:val="ListParagraph"/>
        <w:numPr>
          <w:ilvl w:val="0"/>
          <w:numId w:val="42"/>
        </w:numPr>
        <w:rPr>
          <w:lang w:val="es-ES"/>
        </w:rPr>
      </w:pPr>
      <w:r>
        <w:rPr>
          <w:lang w:val="es-ES"/>
        </w:rPr>
        <w:t>Cambiar URL.</w:t>
      </w:r>
    </w:p>
    <w:p w14:paraId="57E9F220" w14:textId="02F18F69" w:rsidR="0013598C" w:rsidRDefault="0013598C" w:rsidP="007E252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9CC6033" wp14:editId="70934437">
            <wp:extent cx="2006793" cy="356763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62" cy="359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7309" w14:textId="06A4C31E" w:rsidR="00182671" w:rsidRDefault="00182671" w:rsidP="007E2525">
      <w:pPr>
        <w:jc w:val="center"/>
        <w:rPr>
          <w:lang w:val="es-ES"/>
        </w:rPr>
      </w:pPr>
    </w:p>
    <w:p w14:paraId="79DE0BC2" w14:textId="5676196C" w:rsidR="00182671" w:rsidRDefault="00182671" w:rsidP="007E2525">
      <w:pPr>
        <w:jc w:val="center"/>
        <w:rPr>
          <w:lang w:val="es-ES"/>
        </w:rPr>
      </w:pPr>
    </w:p>
    <w:p w14:paraId="0BBA389A" w14:textId="021A22CC" w:rsidR="00182671" w:rsidRDefault="00182671" w:rsidP="007E2525">
      <w:pPr>
        <w:jc w:val="center"/>
        <w:rPr>
          <w:lang w:val="es-ES"/>
        </w:rPr>
      </w:pPr>
    </w:p>
    <w:p w14:paraId="3FB59E16" w14:textId="357E91C1" w:rsidR="00182671" w:rsidRDefault="00182671" w:rsidP="007E2525">
      <w:pPr>
        <w:jc w:val="center"/>
        <w:rPr>
          <w:lang w:val="es-ES"/>
        </w:rPr>
      </w:pPr>
    </w:p>
    <w:p w14:paraId="53AA68D6" w14:textId="4B84BDC5" w:rsidR="00182671" w:rsidRDefault="00182671" w:rsidP="007E2525">
      <w:pPr>
        <w:jc w:val="center"/>
        <w:rPr>
          <w:lang w:val="es-ES"/>
        </w:rPr>
      </w:pPr>
    </w:p>
    <w:p w14:paraId="3E711B36" w14:textId="142DCEFF" w:rsidR="00182671" w:rsidRDefault="00182671" w:rsidP="007E2525">
      <w:pPr>
        <w:jc w:val="center"/>
        <w:rPr>
          <w:lang w:val="es-ES"/>
        </w:rPr>
      </w:pPr>
    </w:p>
    <w:p w14:paraId="3C6AC116" w14:textId="667E4886" w:rsidR="00182671" w:rsidRDefault="00182671" w:rsidP="007E2525">
      <w:pPr>
        <w:jc w:val="center"/>
        <w:rPr>
          <w:lang w:val="es-ES"/>
        </w:rPr>
      </w:pPr>
    </w:p>
    <w:p w14:paraId="15B12D3A" w14:textId="77777777" w:rsidR="00182671" w:rsidRPr="0013598C" w:rsidRDefault="00182671" w:rsidP="007E2525">
      <w:pPr>
        <w:jc w:val="center"/>
        <w:rPr>
          <w:lang w:val="es-ES"/>
        </w:rPr>
      </w:pPr>
    </w:p>
    <w:p w14:paraId="13AB8CA5" w14:textId="0BA38038" w:rsidR="00040F24" w:rsidRPr="00134B67" w:rsidRDefault="007E2525" w:rsidP="0013598C">
      <w:pPr>
        <w:pStyle w:val="Heading1"/>
        <w:ind w:left="0"/>
        <w:rPr>
          <w:lang w:val="es-ES"/>
        </w:rPr>
      </w:pPr>
      <w:r w:rsidRPr="00134B67">
        <w:rPr>
          <w:lang w:val="es-ES"/>
        </w:rPr>
        <w:lastRenderedPageBreak/>
        <w:t xml:space="preserve">Leer </w:t>
      </w:r>
      <w:proofErr w:type="spellStart"/>
      <w:r w:rsidRPr="00134B67">
        <w:rPr>
          <w:lang w:val="es-ES"/>
        </w:rPr>
        <w:t>Codigo</w:t>
      </w:r>
      <w:proofErr w:type="spellEnd"/>
      <w:r w:rsidRPr="00134B67">
        <w:rPr>
          <w:lang w:val="es-ES"/>
        </w:rPr>
        <w:t xml:space="preserve"> QR</w:t>
      </w:r>
    </w:p>
    <w:p w14:paraId="24E2208F" w14:textId="77777777" w:rsidR="00DE2EC3" w:rsidRDefault="00134B67" w:rsidP="00134B67">
      <w:pPr>
        <w:rPr>
          <w:lang w:val="es-ES"/>
        </w:rPr>
      </w:pPr>
      <w:r w:rsidRPr="00134B67">
        <w:rPr>
          <w:lang w:val="es-ES"/>
        </w:rPr>
        <w:t xml:space="preserve">Al seleccionar el </w:t>
      </w:r>
      <w:proofErr w:type="spellStart"/>
      <w:r w:rsidRPr="00134B67">
        <w:rPr>
          <w:lang w:val="es-ES"/>
        </w:rPr>
        <w:t>menu</w:t>
      </w:r>
      <w:proofErr w:type="spellEnd"/>
      <w:r w:rsidRPr="00134B67">
        <w:rPr>
          <w:lang w:val="es-ES"/>
        </w:rPr>
        <w:t xml:space="preserve"> “Leer </w:t>
      </w:r>
      <w:proofErr w:type="spellStart"/>
      <w:r w:rsidRPr="00134B67">
        <w:rPr>
          <w:lang w:val="es-ES"/>
        </w:rPr>
        <w:t>Codigo</w:t>
      </w:r>
      <w:proofErr w:type="spellEnd"/>
      <w:r w:rsidRPr="00134B67">
        <w:rPr>
          <w:lang w:val="es-ES"/>
        </w:rPr>
        <w:t xml:space="preserve"> QR”, puede desplegar un mensaje</w:t>
      </w:r>
      <w:r>
        <w:rPr>
          <w:lang w:val="es-ES"/>
        </w:rPr>
        <w:t xml:space="preserve"> el cual preguntara si deseamos dar acceso a la cámara, en este caso se debe permitir, con el fin de utilizar la cámara del dispositivo con el sistema.</w:t>
      </w:r>
    </w:p>
    <w:p w14:paraId="4BA265F4" w14:textId="54719807" w:rsidR="00134B67" w:rsidRDefault="00DE2EC3" w:rsidP="00DE2EC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9044EA6" wp14:editId="4D157008">
            <wp:extent cx="1737663" cy="308917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8174" cy="310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722A" w14:textId="4BE86E94" w:rsidR="00134B67" w:rsidRDefault="00134B67" w:rsidP="00134B67">
      <w:pPr>
        <w:rPr>
          <w:lang w:val="es-ES"/>
        </w:rPr>
      </w:pPr>
    </w:p>
    <w:p w14:paraId="2EE6FBE2" w14:textId="43E82474" w:rsidR="00134B67" w:rsidRDefault="00134B67" w:rsidP="00134B67">
      <w:pPr>
        <w:rPr>
          <w:lang w:val="es-ES"/>
        </w:rPr>
      </w:pPr>
      <w:r>
        <w:rPr>
          <w:lang w:val="es-ES"/>
        </w:rPr>
        <w:t xml:space="preserve">Una vez que se </w:t>
      </w:r>
      <w:proofErr w:type="spellStart"/>
      <w:r>
        <w:rPr>
          <w:lang w:val="es-ES"/>
        </w:rPr>
        <w:t>scaneo</w:t>
      </w:r>
      <w:proofErr w:type="spellEnd"/>
      <w:r>
        <w:rPr>
          <w:lang w:val="es-ES"/>
        </w:rPr>
        <w:t xml:space="preserve"> el </w:t>
      </w:r>
      <w:r w:rsidR="00DE2EC3">
        <w:rPr>
          <w:lang w:val="es-ES"/>
        </w:rPr>
        <w:t xml:space="preserve">código nos desplegara la siguiente pantalla, con la información de la maquina y 3 </w:t>
      </w:r>
      <w:proofErr w:type="spellStart"/>
      <w:r w:rsidR="00DE2EC3">
        <w:rPr>
          <w:lang w:val="es-ES"/>
        </w:rPr>
        <w:t>submenus</w:t>
      </w:r>
      <w:proofErr w:type="spellEnd"/>
      <w:r w:rsidR="00DE2EC3">
        <w:rPr>
          <w:lang w:val="es-ES"/>
        </w:rPr>
        <w:t>, los cuales son los siguientes:</w:t>
      </w:r>
    </w:p>
    <w:p w14:paraId="374A7525" w14:textId="6B43B555" w:rsidR="00DE2EC3" w:rsidRDefault="00DE2EC3" w:rsidP="00DE2EC3">
      <w:pPr>
        <w:pStyle w:val="ListParagraph"/>
        <w:numPr>
          <w:ilvl w:val="0"/>
          <w:numId w:val="42"/>
        </w:numPr>
        <w:rPr>
          <w:lang w:val="es-ES"/>
        </w:rPr>
      </w:pPr>
      <w:proofErr w:type="spellStart"/>
      <w:r>
        <w:rPr>
          <w:lang w:val="es-ES"/>
        </w:rPr>
        <w:t>Troubleshooting</w:t>
      </w:r>
      <w:proofErr w:type="spellEnd"/>
    </w:p>
    <w:p w14:paraId="76DE8140" w14:textId="3BCB4856" w:rsidR="00DE2EC3" w:rsidRDefault="00182671" w:rsidP="00DE2EC3">
      <w:pPr>
        <w:pStyle w:val="ListParagraph"/>
        <w:numPr>
          <w:ilvl w:val="0"/>
          <w:numId w:val="42"/>
        </w:num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1" locked="0" layoutInCell="1" allowOverlap="1" wp14:anchorId="31A0DCBC" wp14:editId="3568C98D">
            <wp:simplePos x="0" y="0"/>
            <wp:positionH relativeFrom="column">
              <wp:posOffset>2504136</wp:posOffset>
            </wp:positionH>
            <wp:positionV relativeFrom="paragraph">
              <wp:posOffset>155603</wp:posOffset>
            </wp:positionV>
            <wp:extent cx="1856132" cy="3299791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32" cy="3299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EC3">
        <w:rPr>
          <w:lang w:val="es-ES"/>
        </w:rPr>
        <w:t>Preventivo</w:t>
      </w:r>
    </w:p>
    <w:p w14:paraId="7454328C" w14:textId="13E11237" w:rsidR="00DE2EC3" w:rsidRPr="00DE2EC3" w:rsidRDefault="00DE2EC3" w:rsidP="00DE2EC3">
      <w:pPr>
        <w:pStyle w:val="ListParagraph"/>
        <w:numPr>
          <w:ilvl w:val="0"/>
          <w:numId w:val="42"/>
        </w:numPr>
        <w:rPr>
          <w:lang w:val="es-ES"/>
        </w:rPr>
      </w:pPr>
      <w:r>
        <w:rPr>
          <w:lang w:val="es-ES"/>
        </w:rPr>
        <w:t>Correctivo</w:t>
      </w:r>
    </w:p>
    <w:p w14:paraId="7E7C32DF" w14:textId="081A14AA" w:rsidR="00DE2EC3" w:rsidRDefault="00DE2EC3" w:rsidP="00134B67">
      <w:pPr>
        <w:rPr>
          <w:lang w:val="es-ES"/>
        </w:rPr>
      </w:pPr>
    </w:p>
    <w:p w14:paraId="2BA3435A" w14:textId="333453F2" w:rsidR="00DE2EC3" w:rsidRDefault="00DE2EC3" w:rsidP="00DE2EC3">
      <w:pPr>
        <w:jc w:val="center"/>
        <w:rPr>
          <w:lang w:val="es-ES"/>
        </w:rPr>
      </w:pPr>
    </w:p>
    <w:p w14:paraId="0711C12D" w14:textId="4F2C81A3" w:rsidR="00182671" w:rsidRDefault="00182671" w:rsidP="00DE2EC3">
      <w:pPr>
        <w:jc w:val="center"/>
        <w:rPr>
          <w:lang w:val="es-ES"/>
        </w:rPr>
      </w:pPr>
    </w:p>
    <w:p w14:paraId="79761D15" w14:textId="4346AAC9" w:rsidR="00182671" w:rsidRDefault="00182671" w:rsidP="00DE2EC3">
      <w:pPr>
        <w:jc w:val="center"/>
        <w:rPr>
          <w:lang w:val="es-ES"/>
        </w:rPr>
      </w:pPr>
    </w:p>
    <w:p w14:paraId="0912BA1D" w14:textId="2E7A9CE3" w:rsidR="00182671" w:rsidRDefault="00182671" w:rsidP="00DE2EC3">
      <w:pPr>
        <w:jc w:val="center"/>
        <w:rPr>
          <w:lang w:val="es-ES"/>
        </w:rPr>
      </w:pPr>
    </w:p>
    <w:p w14:paraId="30E18CB4" w14:textId="57DF9FDE" w:rsidR="00182671" w:rsidRDefault="00182671" w:rsidP="00DE2EC3">
      <w:pPr>
        <w:jc w:val="center"/>
        <w:rPr>
          <w:lang w:val="es-ES"/>
        </w:rPr>
      </w:pPr>
    </w:p>
    <w:p w14:paraId="3904F69E" w14:textId="0E75E59E" w:rsidR="00182671" w:rsidRDefault="00182671" w:rsidP="00DE2EC3">
      <w:pPr>
        <w:jc w:val="center"/>
        <w:rPr>
          <w:lang w:val="es-ES"/>
        </w:rPr>
      </w:pPr>
    </w:p>
    <w:p w14:paraId="5BF6862F" w14:textId="1B86A439" w:rsidR="00182671" w:rsidRDefault="00182671" w:rsidP="00DE2EC3">
      <w:pPr>
        <w:jc w:val="center"/>
        <w:rPr>
          <w:lang w:val="es-ES"/>
        </w:rPr>
      </w:pPr>
    </w:p>
    <w:p w14:paraId="1756EECF" w14:textId="7D143557" w:rsidR="00182671" w:rsidRDefault="00182671" w:rsidP="00DE2EC3">
      <w:pPr>
        <w:jc w:val="center"/>
        <w:rPr>
          <w:lang w:val="es-ES"/>
        </w:rPr>
      </w:pPr>
    </w:p>
    <w:p w14:paraId="0B4F4903" w14:textId="7BB0BC0C" w:rsidR="00182671" w:rsidRDefault="00182671" w:rsidP="00DE2EC3">
      <w:pPr>
        <w:jc w:val="center"/>
        <w:rPr>
          <w:lang w:val="es-ES"/>
        </w:rPr>
      </w:pPr>
    </w:p>
    <w:p w14:paraId="462B0EE5" w14:textId="7CE74ED0" w:rsidR="00182671" w:rsidRDefault="00182671" w:rsidP="00DE2EC3">
      <w:pPr>
        <w:jc w:val="center"/>
        <w:rPr>
          <w:lang w:val="es-ES"/>
        </w:rPr>
      </w:pPr>
    </w:p>
    <w:p w14:paraId="5AFA93F0" w14:textId="5BDCFCAD" w:rsidR="00040F24" w:rsidRPr="00DE2EC3" w:rsidRDefault="00DE2EC3" w:rsidP="00CF7C57">
      <w:pPr>
        <w:pStyle w:val="Heading1"/>
        <w:ind w:left="0"/>
        <w:rPr>
          <w:lang w:val="es-ES"/>
        </w:rPr>
      </w:pPr>
      <w:proofErr w:type="spellStart"/>
      <w:r w:rsidRPr="00DE2EC3">
        <w:rPr>
          <w:lang w:val="es-ES"/>
        </w:rPr>
        <w:lastRenderedPageBreak/>
        <w:t>Troubleshooting</w:t>
      </w:r>
      <w:proofErr w:type="spellEnd"/>
    </w:p>
    <w:p w14:paraId="5A0A5206" w14:textId="727BDC92" w:rsidR="00040F24" w:rsidRDefault="00DE2EC3">
      <w:pPr>
        <w:rPr>
          <w:lang w:val="es-ES"/>
        </w:rPr>
      </w:pPr>
      <w:r w:rsidRPr="00DE2EC3">
        <w:rPr>
          <w:lang w:val="es-ES"/>
        </w:rPr>
        <w:t xml:space="preserve">Al seleccionar el </w:t>
      </w:r>
      <w:proofErr w:type="spellStart"/>
      <w:r w:rsidRPr="00DE2EC3">
        <w:rPr>
          <w:lang w:val="es-ES"/>
        </w:rPr>
        <w:t>menu</w:t>
      </w:r>
      <w:proofErr w:type="spellEnd"/>
      <w:r w:rsidRPr="00DE2EC3">
        <w:rPr>
          <w:lang w:val="es-ES"/>
        </w:rPr>
        <w:t xml:space="preserve"> </w:t>
      </w:r>
      <w:proofErr w:type="spellStart"/>
      <w:r w:rsidRPr="00DE2EC3">
        <w:rPr>
          <w:lang w:val="es-ES"/>
        </w:rPr>
        <w:t>troubleshooting</w:t>
      </w:r>
      <w:proofErr w:type="spellEnd"/>
      <w:r w:rsidRPr="00DE2EC3">
        <w:rPr>
          <w:lang w:val="es-ES"/>
        </w:rPr>
        <w:t xml:space="preserve">, mostrara una nueva pantalla en la cual </w:t>
      </w:r>
      <w:r w:rsidR="005E1D75">
        <w:rPr>
          <w:lang w:val="es-ES"/>
        </w:rPr>
        <w:t>contiene</w:t>
      </w:r>
      <w:r w:rsidRPr="00DE2EC3">
        <w:rPr>
          <w:lang w:val="es-ES"/>
        </w:rPr>
        <w:t xml:space="preserve"> </w:t>
      </w:r>
      <w:r>
        <w:rPr>
          <w:lang w:val="es-ES"/>
        </w:rPr>
        <w:t xml:space="preserve">2 </w:t>
      </w:r>
      <w:proofErr w:type="spellStart"/>
      <w:r>
        <w:rPr>
          <w:lang w:val="es-ES"/>
        </w:rPr>
        <w:t>menu</w:t>
      </w:r>
      <w:proofErr w:type="spellEnd"/>
      <w:r w:rsidR="005E1D75">
        <w:rPr>
          <w:lang w:val="es-ES"/>
        </w:rPr>
        <w:t xml:space="preserve"> el cual será el siguiente:</w:t>
      </w:r>
      <w:r w:rsidRPr="00DE2EC3">
        <w:rPr>
          <w:lang w:val="es-ES"/>
        </w:rPr>
        <w:t xml:space="preserve"> </w:t>
      </w:r>
    </w:p>
    <w:p w14:paraId="14C9D39D" w14:textId="3724E370" w:rsidR="005E1D75" w:rsidRDefault="005E1D75" w:rsidP="005E1D75">
      <w:pPr>
        <w:pStyle w:val="ListParagraph"/>
        <w:numPr>
          <w:ilvl w:val="0"/>
          <w:numId w:val="43"/>
        </w:numPr>
        <w:rPr>
          <w:lang w:val="es-ES"/>
        </w:rPr>
      </w:pPr>
      <w:r>
        <w:rPr>
          <w:lang w:val="es-ES"/>
        </w:rPr>
        <w:t>Historial</w:t>
      </w:r>
    </w:p>
    <w:p w14:paraId="31760FC8" w14:textId="3FC8DE5A" w:rsidR="005E1D75" w:rsidRDefault="005E1D75" w:rsidP="005E1D75">
      <w:pPr>
        <w:pStyle w:val="ListParagraph"/>
        <w:numPr>
          <w:ilvl w:val="0"/>
          <w:numId w:val="43"/>
        </w:numPr>
        <w:rPr>
          <w:lang w:val="es-ES"/>
        </w:rPr>
      </w:pPr>
      <w:r>
        <w:rPr>
          <w:lang w:val="es-ES"/>
        </w:rPr>
        <w:t>Realizar</w:t>
      </w:r>
    </w:p>
    <w:p w14:paraId="106C1868" w14:textId="77777777" w:rsidR="00CF7C57" w:rsidRDefault="00CF7C57" w:rsidP="005E1D75">
      <w:pPr>
        <w:rPr>
          <w:b/>
          <w:bCs/>
          <w:sz w:val="28"/>
          <w:szCs w:val="28"/>
        </w:rPr>
      </w:pPr>
    </w:p>
    <w:p w14:paraId="6A21E1C5" w14:textId="38181F0D" w:rsidR="005E1D75" w:rsidRDefault="005E1D75" w:rsidP="005E1D75">
      <w:pPr>
        <w:rPr>
          <w:b/>
          <w:bCs/>
          <w:sz w:val="28"/>
          <w:szCs w:val="28"/>
        </w:rPr>
      </w:pPr>
      <w:proofErr w:type="spellStart"/>
      <w:r w:rsidRPr="00CF7C57">
        <w:rPr>
          <w:b/>
          <w:bCs/>
          <w:sz w:val="28"/>
          <w:szCs w:val="28"/>
        </w:rPr>
        <w:t>Historial</w:t>
      </w:r>
      <w:proofErr w:type="spellEnd"/>
    </w:p>
    <w:p w14:paraId="56A13CAA" w14:textId="2AFA435D" w:rsidR="00CF7C57" w:rsidRPr="00CF7C57" w:rsidRDefault="00CF7C57" w:rsidP="00CF7C57">
      <w:pPr>
        <w:rPr>
          <w:lang w:val="es-ES"/>
        </w:rPr>
      </w:pPr>
      <w:r w:rsidRPr="008D7FBA">
        <w:rPr>
          <w:lang w:val="es-ES"/>
        </w:rPr>
        <w:t xml:space="preserve">Se </w:t>
      </w:r>
      <w:proofErr w:type="gramStart"/>
      <w:r w:rsidRPr="008D7FBA">
        <w:rPr>
          <w:lang w:val="es-ES"/>
        </w:rPr>
        <w:t>visualizaran</w:t>
      </w:r>
      <w:proofErr w:type="gramEnd"/>
      <w:r w:rsidRPr="008D7FBA">
        <w:rPr>
          <w:lang w:val="es-ES"/>
        </w:rPr>
        <w:t xml:space="preserve"> los documentos creados</w:t>
      </w:r>
      <w:r>
        <w:rPr>
          <w:lang w:val="es-ES"/>
        </w:rPr>
        <w:t>, como en la siguiente imagen.</w:t>
      </w:r>
    </w:p>
    <w:p w14:paraId="1EB5FA97" w14:textId="583CFAA5" w:rsidR="00CF7C57" w:rsidRDefault="00CF7C57" w:rsidP="00CF7C57">
      <w:pPr>
        <w:jc w:val="center"/>
      </w:pPr>
      <w:r>
        <w:rPr>
          <w:noProof/>
          <w:lang w:val="es-ES"/>
        </w:rPr>
        <w:drawing>
          <wp:inline distT="0" distB="0" distL="0" distR="0" wp14:anchorId="32759591" wp14:editId="63F7BCB5">
            <wp:extent cx="2146852" cy="38166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741" cy="383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5EE3" w14:textId="061259D4" w:rsidR="00CF7C57" w:rsidRDefault="00CF7C57" w:rsidP="00CF7C57">
      <w:pPr>
        <w:rPr>
          <w:lang w:val="es-ES"/>
        </w:rPr>
      </w:pPr>
      <w:r w:rsidRPr="00CF7C57">
        <w:rPr>
          <w:lang w:val="es-ES"/>
        </w:rPr>
        <w:t xml:space="preserve">Una vez seleccionado el </w:t>
      </w:r>
      <w:r>
        <w:rPr>
          <w:lang w:val="es-ES"/>
        </w:rPr>
        <w:t xml:space="preserve">documento podremos observar que se muestra otra ventana en la cual aparecen 2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>, el cual son los siguientes:</w:t>
      </w:r>
    </w:p>
    <w:p w14:paraId="090CBC43" w14:textId="24387E3A" w:rsidR="00CF7C57" w:rsidRDefault="00CF7C57" w:rsidP="00CF7C57">
      <w:pPr>
        <w:pStyle w:val="ListParagraph"/>
        <w:numPr>
          <w:ilvl w:val="0"/>
          <w:numId w:val="44"/>
        </w:numPr>
        <w:rPr>
          <w:lang w:val="es-ES"/>
        </w:rPr>
      </w:pPr>
      <w:r>
        <w:rPr>
          <w:lang w:val="es-ES"/>
        </w:rPr>
        <w:t>Visualizar Documento</w:t>
      </w:r>
    </w:p>
    <w:p w14:paraId="264F3B2F" w14:textId="39543333" w:rsidR="00CF7C57" w:rsidRPr="00CF7C57" w:rsidRDefault="00CF7C57" w:rsidP="00CF7C57">
      <w:pPr>
        <w:pStyle w:val="ListParagraph"/>
        <w:numPr>
          <w:ilvl w:val="0"/>
          <w:numId w:val="44"/>
        </w:numPr>
        <w:rPr>
          <w:lang w:val="es-ES"/>
        </w:rPr>
      </w:pPr>
      <w:r>
        <w:rPr>
          <w:lang w:val="es-ES"/>
        </w:rPr>
        <w:t>Firmar Documentos</w:t>
      </w:r>
    </w:p>
    <w:p w14:paraId="4FCC2C1E" w14:textId="5DF70234" w:rsidR="00CF7C57" w:rsidRDefault="00CF7C57" w:rsidP="00CF7C57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8E75B91" wp14:editId="7EB090A1">
            <wp:extent cx="2136913" cy="37989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834" cy="38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FB04" w14:textId="77777777" w:rsidR="00CF7C57" w:rsidRDefault="00CF7C57" w:rsidP="00CF7C57">
      <w:pPr>
        <w:rPr>
          <w:b/>
          <w:bCs/>
          <w:sz w:val="28"/>
          <w:szCs w:val="28"/>
        </w:rPr>
      </w:pPr>
    </w:p>
    <w:p w14:paraId="681C604D" w14:textId="09FDC367" w:rsidR="00CF7C57" w:rsidRPr="004A7E0F" w:rsidRDefault="00CF7C57" w:rsidP="00CF7C57">
      <w:pPr>
        <w:rPr>
          <w:b/>
          <w:bCs/>
          <w:sz w:val="28"/>
          <w:szCs w:val="28"/>
          <w:lang w:val="es-ES"/>
        </w:rPr>
      </w:pPr>
      <w:r w:rsidRPr="004A7E0F">
        <w:rPr>
          <w:b/>
          <w:bCs/>
          <w:sz w:val="28"/>
          <w:szCs w:val="28"/>
          <w:lang w:val="es-ES"/>
        </w:rPr>
        <w:t>Visualizar documento</w:t>
      </w:r>
    </w:p>
    <w:p w14:paraId="79CB2159" w14:textId="386B19C9" w:rsidR="00CF7C57" w:rsidRDefault="00CF7C57" w:rsidP="00CF7C57">
      <w:pPr>
        <w:rPr>
          <w:lang w:val="es-ES"/>
        </w:rPr>
      </w:pPr>
      <w:r w:rsidRPr="00CF7C57">
        <w:rPr>
          <w:lang w:val="es-ES"/>
        </w:rPr>
        <w:t xml:space="preserve">Podremos </w:t>
      </w:r>
      <w:r>
        <w:rPr>
          <w:lang w:val="es-ES"/>
        </w:rPr>
        <w:t>solo visualizar</w:t>
      </w:r>
      <w:r w:rsidRPr="00CF7C57">
        <w:rPr>
          <w:lang w:val="es-ES"/>
        </w:rPr>
        <w:t xml:space="preserve"> el document</w:t>
      </w:r>
      <w:r>
        <w:rPr>
          <w:lang w:val="es-ES"/>
        </w:rPr>
        <w:t>o</w:t>
      </w:r>
      <w:r w:rsidRPr="00CF7C57">
        <w:rPr>
          <w:lang w:val="es-ES"/>
        </w:rPr>
        <w:t xml:space="preserve"> en formato </w:t>
      </w:r>
      <w:r>
        <w:rPr>
          <w:lang w:val="es-ES"/>
        </w:rPr>
        <w:t>PDF.</w:t>
      </w:r>
    </w:p>
    <w:p w14:paraId="7FC8FAAC" w14:textId="5D4198C6" w:rsidR="00CF7C57" w:rsidRPr="00CF7C57" w:rsidRDefault="00CF7C57" w:rsidP="00CF7C5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88ED1C6" wp14:editId="5A127DB5">
            <wp:extent cx="2320166" cy="4124739"/>
            <wp:effectExtent l="0" t="0" r="444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340" cy="41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A956" w14:textId="4FD3B5EC" w:rsidR="00040F24" w:rsidRPr="004A7E0F" w:rsidRDefault="00CF7C57">
      <w:pPr>
        <w:rPr>
          <w:b/>
          <w:bCs/>
          <w:sz w:val="28"/>
          <w:szCs w:val="28"/>
          <w:lang w:val="es-ES"/>
        </w:rPr>
      </w:pPr>
      <w:r w:rsidRPr="004A7E0F">
        <w:rPr>
          <w:b/>
          <w:bCs/>
          <w:sz w:val="28"/>
          <w:szCs w:val="28"/>
          <w:lang w:val="es-ES"/>
        </w:rPr>
        <w:lastRenderedPageBreak/>
        <w:t>Firmar Documentos</w:t>
      </w:r>
    </w:p>
    <w:p w14:paraId="07F7070A" w14:textId="5E24793A" w:rsidR="00CF7C57" w:rsidRDefault="00CF7C57">
      <w:pPr>
        <w:rPr>
          <w:lang w:val="es-ES"/>
        </w:rPr>
      </w:pPr>
      <w:r w:rsidRPr="00CF7C57">
        <w:rPr>
          <w:lang w:val="es-ES"/>
        </w:rPr>
        <w:t xml:space="preserve">En este modulo podremos agregar </w:t>
      </w:r>
      <w:r>
        <w:rPr>
          <w:lang w:val="es-ES"/>
        </w:rPr>
        <w:t>la firma de manera virtual al documento</w:t>
      </w:r>
      <w:r w:rsidR="00B87BD3">
        <w:rPr>
          <w:lang w:val="es-ES"/>
        </w:rPr>
        <w:t>, esto con el fin de autorizar el mantenimiento y/o trabajo realizado</w:t>
      </w:r>
      <w:r>
        <w:rPr>
          <w:lang w:val="es-ES"/>
        </w:rPr>
        <w:t>, seleccionando el tipo de usuario que lo desea firmar.</w:t>
      </w:r>
    </w:p>
    <w:p w14:paraId="1DA380BA" w14:textId="536AB904" w:rsidR="00CF7C57" w:rsidRPr="00CF7C57" w:rsidRDefault="00CF7C57" w:rsidP="00CF7C5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4E02B3A" wp14:editId="66E71E4B">
            <wp:extent cx="1639957" cy="2915478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495" cy="293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7060C479" wp14:editId="4B5E393D">
            <wp:extent cx="1643255" cy="29213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805" cy="29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4954" w14:textId="581B3260" w:rsidR="00B87BD3" w:rsidRPr="004A7E0F" w:rsidRDefault="00B87BD3" w:rsidP="00B87BD3">
      <w:pPr>
        <w:rPr>
          <w:b/>
          <w:bCs/>
          <w:sz w:val="28"/>
          <w:szCs w:val="28"/>
          <w:lang w:val="es-ES"/>
        </w:rPr>
      </w:pPr>
      <w:r w:rsidRPr="004A7E0F">
        <w:rPr>
          <w:b/>
          <w:bCs/>
          <w:sz w:val="28"/>
          <w:szCs w:val="28"/>
          <w:lang w:val="es-ES"/>
        </w:rPr>
        <w:t>Realizar</w:t>
      </w:r>
    </w:p>
    <w:p w14:paraId="26688151" w14:textId="5E980548" w:rsidR="00B87BD3" w:rsidRDefault="00B87BD3" w:rsidP="00B87BD3">
      <w:pPr>
        <w:rPr>
          <w:lang w:val="es-ES"/>
        </w:rPr>
      </w:pPr>
      <w:r w:rsidRPr="00B87BD3">
        <w:rPr>
          <w:lang w:val="es-ES"/>
        </w:rPr>
        <w:t xml:space="preserve">Se </w:t>
      </w:r>
      <w:proofErr w:type="gramStart"/>
      <w:r w:rsidRPr="00B87BD3">
        <w:rPr>
          <w:lang w:val="es-ES"/>
        </w:rPr>
        <w:t>visualizara</w:t>
      </w:r>
      <w:proofErr w:type="gramEnd"/>
      <w:r w:rsidRPr="00B87BD3">
        <w:rPr>
          <w:lang w:val="es-ES"/>
        </w:rPr>
        <w:t xml:space="preserve"> la pantalla en la cual podremos de dar de alta un </w:t>
      </w:r>
      <w:proofErr w:type="spellStart"/>
      <w:r w:rsidRPr="00B87BD3">
        <w:rPr>
          <w:lang w:val="es-ES"/>
        </w:rPr>
        <w:t>document</w:t>
      </w:r>
      <w:proofErr w:type="spellEnd"/>
      <w:r w:rsidRPr="00B87BD3">
        <w:rPr>
          <w:lang w:val="es-ES"/>
        </w:rPr>
        <w:t xml:space="preserve"> nuevo</w:t>
      </w:r>
    </w:p>
    <w:p w14:paraId="090F76A6" w14:textId="2DA8288C" w:rsidR="00B87BD3" w:rsidRDefault="00B87BD3" w:rsidP="00B87BD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BA5C5B0" wp14:editId="419DA10B">
            <wp:extent cx="2040628" cy="3627783"/>
            <wp:effectExtent l="0" t="0" r="444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887" cy="36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4491" w14:textId="15FEE013" w:rsidR="00B87BD3" w:rsidRPr="00B87BD3" w:rsidRDefault="00B87BD3" w:rsidP="00B87BD3">
      <w:pPr>
        <w:rPr>
          <w:lang w:val="es-ES"/>
        </w:rPr>
      </w:pPr>
      <w:r>
        <w:rPr>
          <w:lang w:val="es-ES"/>
        </w:rPr>
        <w:t xml:space="preserve">En el botón firmar tendrá la función de agregar la firma </w:t>
      </w:r>
      <w:proofErr w:type="spellStart"/>
      <w:r>
        <w:rPr>
          <w:lang w:val="es-ES"/>
        </w:rPr>
        <w:t>vitual</w:t>
      </w:r>
      <w:proofErr w:type="spellEnd"/>
      <w:r>
        <w:rPr>
          <w:lang w:val="es-ES"/>
        </w:rPr>
        <w:t xml:space="preserve"> del técnico que realiza el mantenimiento. Al seleccionar guardar, el documento se </w:t>
      </w:r>
      <w:proofErr w:type="gramStart"/>
      <w:r>
        <w:rPr>
          <w:lang w:val="es-ES"/>
        </w:rPr>
        <w:t>guardara</w:t>
      </w:r>
      <w:proofErr w:type="gramEnd"/>
      <w:r>
        <w:rPr>
          <w:lang w:val="es-ES"/>
        </w:rPr>
        <w:t xml:space="preserve"> en base de datos para posteriormente ser visualizado.</w:t>
      </w:r>
    </w:p>
    <w:p w14:paraId="385887E4" w14:textId="28646032" w:rsidR="00040F24" w:rsidRPr="00B87BD3" w:rsidRDefault="00B87BD3">
      <w:pPr>
        <w:pStyle w:val="Heading1"/>
        <w:rPr>
          <w:lang w:val="es-ES"/>
        </w:rPr>
      </w:pPr>
      <w:r w:rsidRPr="00B87BD3">
        <w:rPr>
          <w:lang w:val="es-ES"/>
        </w:rPr>
        <w:lastRenderedPageBreak/>
        <w:t>Mantenimiento Preve</w:t>
      </w:r>
      <w:r w:rsidR="0050376A">
        <w:rPr>
          <w:lang w:val="es-ES"/>
        </w:rPr>
        <w:t>n</w:t>
      </w:r>
      <w:r w:rsidRPr="00B87BD3">
        <w:rPr>
          <w:lang w:val="es-ES"/>
        </w:rPr>
        <w:t>tivo</w:t>
      </w:r>
    </w:p>
    <w:p w14:paraId="641579BF" w14:textId="423C8FC5" w:rsidR="00B87BD3" w:rsidRDefault="00B87BD3" w:rsidP="00B87BD3">
      <w:pPr>
        <w:rPr>
          <w:lang w:val="es-ES"/>
        </w:rPr>
      </w:pPr>
      <w:r w:rsidRPr="00DE2EC3">
        <w:rPr>
          <w:lang w:val="es-ES"/>
        </w:rPr>
        <w:t xml:space="preserve">Al seleccionar el </w:t>
      </w:r>
      <w:proofErr w:type="spellStart"/>
      <w:r w:rsidRPr="00DE2EC3">
        <w:rPr>
          <w:lang w:val="es-ES"/>
        </w:rPr>
        <w:t>menu</w:t>
      </w:r>
      <w:proofErr w:type="spellEnd"/>
      <w:r w:rsidRPr="00DE2EC3">
        <w:rPr>
          <w:lang w:val="es-ES"/>
        </w:rPr>
        <w:t xml:space="preserve"> </w:t>
      </w:r>
      <w:r w:rsidR="0050376A">
        <w:rPr>
          <w:lang w:val="es-ES"/>
        </w:rPr>
        <w:t>Preventivo</w:t>
      </w:r>
      <w:r w:rsidRPr="00DE2EC3">
        <w:rPr>
          <w:lang w:val="es-ES"/>
        </w:rPr>
        <w:t xml:space="preserve">, mostrara una nueva pantalla en la cual </w:t>
      </w:r>
      <w:r>
        <w:rPr>
          <w:lang w:val="es-ES"/>
        </w:rPr>
        <w:t>contiene</w:t>
      </w:r>
      <w:r w:rsidRPr="00DE2EC3">
        <w:rPr>
          <w:lang w:val="es-ES"/>
        </w:rPr>
        <w:t xml:space="preserve"> </w:t>
      </w:r>
      <w:r>
        <w:rPr>
          <w:lang w:val="es-ES"/>
        </w:rPr>
        <w:t xml:space="preserve">2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el cual será el siguiente:</w:t>
      </w:r>
      <w:r w:rsidRPr="00DE2EC3">
        <w:rPr>
          <w:lang w:val="es-ES"/>
        </w:rPr>
        <w:t xml:space="preserve"> </w:t>
      </w:r>
    </w:p>
    <w:p w14:paraId="26EC9078" w14:textId="77777777" w:rsidR="00B87BD3" w:rsidRDefault="00B87BD3" w:rsidP="00B87BD3">
      <w:pPr>
        <w:pStyle w:val="ListParagraph"/>
        <w:numPr>
          <w:ilvl w:val="0"/>
          <w:numId w:val="43"/>
        </w:numPr>
        <w:rPr>
          <w:lang w:val="es-ES"/>
        </w:rPr>
      </w:pPr>
      <w:r>
        <w:rPr>
          <w:lang w:val="es-ES"/>
        </w:rPr>
        <w:t>Historial</w:t>
      </w:r>
    </w:p>
    <w:p w14:paraId="5C6F1DA4" w14:textId="77777777" w:rsidR="00B87BD3" w:rsidRDefault="00B87BD3" w:rsidP="00B87BD3">
      <w:pPr>
        <w:pStyle w:val="ListParagraph"/>
        <w:numPr>
          <w:ilvl w:val="0"/>
          <w:numId w:val="43"/>
        </w:numPr>
        <w:rPr>
          <w:lang w:val="es-ES"/>
        </w:rPr>
      </w:pPr>
      <w:r>
        <w:rPr>
          <w:lang w:val="es-ES"/>
        </w:rPr>
        <w:t>Realizar</w:t>
      </w:r>
    </w:p>
    <w:p w14:paraId="2DD0F273" w14:textId="77777777" w:rsidR="00B87BD3" w:rsidRDefault="00B87BD3" w:rsidP="00B87BD3">
      <w:pPr>
        <w:rPr>
          <w:b/>
          <w:bCs/>
          <w:sz w:val="28"/>
          <w:szCs w:val="28"/>
        </w:rPr>
      </w:pPr>
    </w:p>
    <w:p w14:paraId="43F1DF66" w14:textId="77777777" w:rsidR="00B87BD3" w:rsidRDefault="00B87BD3" w:rsidP="00B87BD3">
      <w:pPr>
        <w:rPr>
          <w:b/>
          <w:bCs/>
          <w:sz w:val="28"/>
          <w:szCs w:val="28"/>
        </w:rPr>
      </w:pPr>
      <w:proofErr w:type="spellStart"/>
      <w:r w:rsidRPr="00CF7C57">
        <w:rPr>
          <w:b/>
          <w:bCs/>
          <w:sz w:val="28"/>
          <w:szCs w:val="28"/>
        </w:rPr>
        <w:t>Historial</w:t>
      </w:r>
      <w:proofErr w:type="spellEnd"/>
    </w:p>
    <w:p w14:paraId="311419AE" w14:textId="3BC30040" w:rsidR="00B87BD3" w:rsidRDefault="00B87BD3" w:rsidP="00B87BD3">
      <w:pPr>
        <w:rPr>
          <w:lang w:val="es-ES"/>
        </w:rPr>
      </w:pPr>
      <w:r w:rsidRPr="008D7FBA">
        <w:rPr>
          <w:lang w:val="es-ES"/>
        </w:rPr>
        <w:t xml:space="preserve">Se </w:t>
      </w:r>
      <w:proofErr w:type="gramStart"/>
      <w:r w:rsidRPr="008D7FBA">
        <w:rPr>
          <w:lang w:val="es-ES"/>
        </w:rPr>
        <w:t>visualizaran</w:t>
      </w:r>
      <w:proofErr w:type="gramEnd"/>
      <w:r w:rsidRPr="008D7FBA">
        <w:rPr>
          <w:lang w:val="es-ES"/>
        </w:rPr>
        <w:t xml:space="preserve"> los documentos creados</w:t>
      </w:r>
      <w:r>
        <w:rPr>
          <w:lang w:val="es-ES"/>
        </w:rPr>
        <w:t>, como en la siguiente imagen.</w:t>
      </w:r>
    </w:p>
    <w:p w14:paraId="42ED700A" w14:textId="5391C636" w:rsidR="00B87BD3" w:rsidRDefault="00B87BD3" w:rsidP="00B87BD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A0F8876" wp14:editId="40F30636">
            <wp:extent cx="2493479" cy="44328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016" cy="44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12A2" w14:textId="77777777" w:rsidR="0050376A" w:rsidRDefault="0050376A" w:rsidP="0050376A">
      <w:pPr>
        <w:rPr>
          <w:lang w:val="es-ES"/>
        </w:rPr>
      </w:pPr>
      <w:r w:rsidRPr="00CF7C57">
        <w:rPr>
          <w:lang w:val="es-ES"/>
        </w:rPr>
        <w:t xml:space="preserve">Una vez seleccionado el </w:t>
      </w:r>
      <w:r>
        <w:rPr>
          <w:lang w:val="es-ES"/>
        </w:rPr>
        <w:t xml:space="preserve">documento podremos observar que se muestra otra ventana en la cual aparecen 2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>, el cual son los siguientes:</w:t>
      </w:r>
    </w:p>
    <w:p w14:paraId="6DDB76C3" w14:textId="77777777" w:rsidR="0050376A" w:rsidRDefault="0050376A" w:rsidP="0050376A">
      <w:pPr>
        <w:pStyle w:val="ListParagraph"/>
        <w:numPr>
          <w:ilvl w:val="0"/>
          <w:numId w:val="44"/>
        </w:numPr>
        <w:rPr>
          <w:lang w:val="es-ES"/>
        </w:rPr>
      </w:pPr>
      <w:r>
        <w:rPr>
          <w:lang w:val="es-ES"/>
        </w:rPr>
        <w:t>Visualizar Documento</w:t>
      </w:r>
    </w:p>
    <w:p w14:paraId="17681399" w14:textId="77777777" w:rsidR="0050376A" w:rsidRPr="00CF7C57" w:rsidRDefault="0050376A" w:rsidP="0050376A">
      <w:pPr>
        <w:pStyle w:val="ListParagraph"/>
        <w:numPr>
          <w:ilvl w:val="0"/>
          <w:numId w:val="44"/>
        </w:numPr>
        <w:rPr>
          <w:lang w:val="es-ES"/>
        </w:rPr>
      </w:pPr>
      <w:r>
        <w:rPr>
          <w:lang w:val="es-ES"/>
        </w:rPr>
        <w:t>Firmar Documentos</w:t>
      </w:r>
    </w:p>
    <w:p w14:paraId="0EC498B2" w14:textId="77777777" w:rsidR="0050376A" w:rsidRDefault="0050376A" w:rsidP="0050376A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2603002" wp14:editId="6F1EB3DC">
            <wp:extent cx="2136913" cy="37989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834" cy="38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9C6A" w14:textId="77777777" w:rsidR="0050376A" w:rsidRDefault="0050376A" w:rsidP="0050376A">
      <w:pPr>
        <w:rPr>
          <w:b/>
          <w:bCs/>
          <w:sz w:val="28"/>
          <w:szCs w:val="28"/>
        </w:rPr>
      </w:pPr>
    </w:p>
    <w:p w14:paraId="00145957" w14:textId="77777777" w:rsidR="007E0946" w:rsidRPr="007E0946" w:rsidRDefault="007E0946" w:rsidP="007E0946">
      <w:pPr>
        <w:rPr>
          <w:b/>
          <w:bCs/>
          <w:sz w:val="28"/>
          <w:szCs w:val="28"/>
          <w:lang w:val="es-ES"/>
        </w:rPr>
      </w:pPr>
      <w:r w:rsidRPr="007E0946">
        <w:rPr>
          <w:b/>
          <w:bCs/>
          <w:sz w:val="28"/>
          <w:szCs w:val="28"/>
          <w:lang w:val="es-ES"/>
        </w:rPr>
        <w:t>Firmar Documentos</w:t>
      </w:r>
    </w:p>
    <w:p w14:paraId="27B40BF0" w14:textId="77777777" w:rsidR="007E0946" w:rsidRDefault="007E0946" w:rsidP="007E0946">
      <w:pPr>
        <w:rPr>
          <w:lang w:val="es-ES"/>
        </w:rPr>
      </w:pPr>
      <w:r w:rsidRPr="00CF7C57">
        <w:rPr>
          <w:lang w:val="es-ES"/>
        </w:rPr>
        <w:t xml:space="preserve">En este modulo podremos agregar </w:t>
      </w:r>
      <w:r>
        <w:rPr>
          <w:lang w:val="es-ES"/>
        </w:rPr>
        <w:t>la firma de manera virtual al documento, esto con el fin de autorizar el mantenimiento y/o trabajo realizado, seleccionando el tipo de usuario que lo desea firmar.</w:t>
      </w:r>
    </w:p>
    <w:p w14:paraId="413ACBE8" w14:textId="77777777" w:rsidR="007E0946" w:rsidRPr="00CF7C57" w:rsidRDefault="007E0946" w:rsidP="007E0946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AD62F8" wp14:editId="21BA75D9">
            <wp:extent cx="1639957" cy="2915478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495" cy="293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0947D0B0" wp14:editId="231DB506">
            <wp:extent cx="1643255" cy="292134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805" cy="29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AE4A" w14:textId="77777777" w:rsidR="0050376A" w:rsidRDefault="0050376A" w:rsidP="0050376A">
      <w:pPr>
        <w:rPr>
          <w:b/>
          <w:bCs/>
          <w:sz w:val="28"/>
          <w:szCs w:val="28"/>
          <w:lang w:val="es-ES"/>
        </w:rPr>
      </w:pPr>
    </w:p>
    <w:p w14:paraId="75D74760" w14:textId="1F525B3B" w:rsidR="0050376A" w:rsidRPr="0050376A" w:rsidRDefault="0050376A" w:rsidP="0050376A">
      <w:pPr>
        <w:rPr>
          <w:b/>
          <w:bCs/>
          <w:sz w:val="28"/>
          <w:szCs w:val="28"/>
          <w:lang w:val="es-ES"/>
        </w:rPr>
      </w:pPr>
      <w:r w:rsidRPr="0050376A">
        <w:rPr>
          <w:b/>
          <w:bCs/>
          <w:sz w:val="28"/>
          <w:szCs w:val="28"/>
          <w:lang w:val="es-ES"/>
        </w:rPr>
        <w:t>Visualizar documento</w:t>
      </w:r>
    </w:p>
    <w:p w14:paraId="5EDA28E8" w14:textId="77777777" w:rsidR="0050376A" w:rsidRDefault="0050376A" w:rsidP="0050376A">
      <w:pPr>
        <w:rPr>
          <w:lang w:val="es-ES"/>
        </w:rPr>
      </w:pPr>
      <w:r w:rsidRPr="00CF7C57">
        <w:rPr>
          <w:lang w:val="es-ES"/>
        </w:rPr>
        <w:lastRenderedPageBreak/>
        <w:t xml:space="preserve">Podremos </w:t>
      </w:r>
      <w:r>
        <w:rPr>
          <w:lang w:val="es-ES"/>
        </w:rPr>
        <w:t>solo visualizar</w:t>
      </w:r>
      <w:r w:rsidRPr="00CF7C57">
        <w:rPr>
          <w:lang w:val="es-ES"/>
        </w:rPr>
        <w:t xml:space="preserve"> el document</w:t>
      </w:r>
      <w:r>
        <w:rPr>
          <w:lang w:val="es-ES"/>
        </w:rPr>
        <w:t>o</w:t>
      </w:r>
      <w:r w:rsidRPr="00CF7C57">
        <w:rPr>
          <w:lang w:val="es-ES"/>
        </w:rPr>
        <w:t xml:space="preserve"> en formato </w:t>
      </w:r>
      <w:r>
        <w:rPr>
          <w:lang w:val="es-ES"/>
        </w:rPr>
        <w:t>PDF.</w:t>
      </w:r>
    </w:p>
    <w:p w14:paraId="1A6DF81C" w14:textId="7B1CEDEF" w:rsidR="0050376A" w:rsidRDefault="0050376A" w:rsidP="00B87BD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8C0499" wp14:editId="054E5608">
            <wp:extent cx="2037384" cy="36220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3654" cy="365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EC13" w14:textId="77777777" w:rsidR="0050376A" w:rsidRDefault="0050376A" w:rsidP="0050376A">
      <w:pPr>
        <w:rPr>
          <w:b/>
          <w:bCs/>
          <w:sz w:val="28"/>
          <w:szCs w:val="28"/>
          <w:lang w:val="es-ES"/>
        </w:rPr>
      </w:pPr>
    </w:p>
    <w:p w14:paraId="18B47696" w14:textId="71652E23" w:rsidR="0050376A" w:rsidRPr="0050376A" w:rsidRDefault="0050376A" w:rsidP="0050376A">
      <w:pPr>
        <w:rPr>
          <w:b/>
          <w:bCs/>
          <w:sz w:val="28"/>
          <w:szCs w:val="28"/>
          <w:lang w:val="es-ES"/>
        </w:rPr>
      </w:pPr>
      <w:r w:rsidRPr="0050376A">
        <w:rPr>
          <w:b/>
          <w:bCs/>
          <w:sz w:val="28"/>
          <w:szCs w:val="28"/>
          <w:lang w:val="es-ES"/>
        </w:rPr>
        <w:t>Realizar</w:t>
      </w:r>
    </w:p>
    <w:p w14:paraId="5E3618DB" w14:textId="32187C61" w:rsidR="0050376A" w:rsidRDefault="0050376A" w:rsidP="0050376A">
      <w:pPr>
        <w:rPr>
          <w:lang w:val="es-ES"/>
        </w:rPr>
      </w:pPr>
      <w:r w:rsidRPr="00B87BD3">
        <w:rPr>
          <w:lang w:val="es-ES"/>
        </w:rPr>
        <w:t xml:space="preserve">Se </w:t>
      </w:r>
      <w:proofErr w:type="gramStart"/>
      <w:r w:rsidRPr="00B87BD3">
        <w:rPr>
          <w:lang w:val="es-ES"/>
        </w:rPr>
        <w:t>visualizara</w:t>
      </w:r>
      <w:proofErr w:type="gramEnd"/>
      <w:r w:rsidRPr="00B87BD3">
        <w:rPr>
          <w:lang w:val="es-ES"/>
        </w:rPr>
        <w:t xml:space="preserve"> la pantalla en la cual podremos de dar de alta un document</w:t>
      </w:r>
      <w:r>
        <w:rPr>
          <w:lang w:val="es-ES"/>
        </w:rPr>
        <w:t>o</w:t>
      </w:r>
      <w:r w:rsidRPr="00B87BD3">
        <w:rPr>
          <w:lang w:val="es-ES"/>
        </w:rPr>
        <w:t xml:space="preserve"> nuevo</w:t>
      </w:r>
    </w:p>
    <w:p w14:paraId="5C646485" w14:textId="7751FC8B" w:rsidR="0050376A" w:rsidRDefault="0050376A" w:rsidP="0050376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52C175A" wp14:editId="7EE12123">
            <wp:extent cx="1884087" cy="3349487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484" cy="340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42AA78" wp14:editId="7A533D95">
            <wp:extent cx="1895269" cy="33693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9" cy="341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2FCA" w14:textId="77777777" w:rsidR="0050376A" w:rsidRPr="00B87BD3" w:rsidRDefault="0050376A" w:rsidP="0050376A">
      <w:pPr>
        <w:rPr>
          <w:lang w:val="es-ES"/>
        </w:rPr>
      </w:pPr>
      <w:r>
        <w:rPr>
          <w:lang w:val="es-ES"/>
        </w:rPr>
        <w:t xml:space="preserve">En el botón firmar tendrá la función de agregar la firma </w:t>
      </w:r>
      <w:proofErr w:type="spellStart"/>
      <w:r>
        <w:rPr>
          <w:lang w:val="es-ES"/>
        </w:rPr>
        <w:t>vitual</w:t>
      </w:r>
      <w:proofErr w:type="spellEnd"/>
      <w:r>
        <w:rPr>
          <w:lang w:val="es-ES"/>
        </w:rPr>
        <w:t xml:space="preserve"> del técnico que realiza el mantenimiento. Al seleccionar guardar, el documento se </w:t>
      </w:r>
      <w:proofErr w:type="gramStart"/>
      <w:r>
        <w:rPr>
          <w:lang w:val="es-ES"/>
        </w:rPr>
        <w:t>guardara</w:t>
      </w:r>
      <w:proofErr w:type="gramEnd"/>
      <w:r>
        <w:rPr>
          <w:lang w:val="es-ES"/>
        </w:rPr>
        <w:t xml:space="preserve"> en base de datos para posteriormente ser visualizado.</w:t>
      </w:r>
    </w:p>
    <w:p w14:paraId="1FE0F45F" w14:textId="77777777" w:rsidR="0050376A" w:rsidRPr="00CF7C57" w:rsidRDefault="0050376A" w:rsidP="00B87BD3">
      <w:pPr>
        <w:jc w:val="center"/>
        <w:rPr>
          <w:lang w:val="es-ES"/>
        </w:rPr>
      </w:pPr>
    </w:p>
    <w:p w14:paraId="77C8017C" w14:textId="457D24C4" w:rsidR="00040F24" w:rsidRPr="0050376A" w:rsidRDefault="0050376A">
      <w:pPr>
        <w:pStyle w:val="Heading1"/>
        <w:rPr>
          <w:lang w:val="es-ES"/>
        </w:rPr>
      </w:pPr>
      <w:r w:rsidRPr="0050376A">
        <w:rPr>
          <w:lang w:val="es-ES"/>
        </w:rPr>
        <w:t>Mantenimiento Correctivo</w:t>
      </w:r>
    </w:p>
    <w:p w14:paraId="0FA0B534" w14:textId="42A52DE9" w:rsidR="0050376A" w:rsidRDefault="0050376A" w:rsidP="0050376A">
      <w:pPr>
        <w:rPr>
          <w:lang w:val="es-ES"/>
        </w:rPr>
      </w:pPr>
      <w:r w:rsidRPr="00DE2EC3">
        <w:rPr>
          <w:lang w:val="es-ES"/>
        </w:rPr>
        <w:t xml:space="preserve">Al seleccionar el </w:t>
      </w:r>
      <w:proofErr w:type="spellStart"/>
      <w:r w:rsidRPr="00DE2EC3">
        <w:rPr>
          <w:lang w:val="es-ES"/>
        </w:rPr>
        <w:t>menu</w:t>
      </w:r>
      <w:proofErr w:type="spellEnd"/>
      <w:r w:rsidRPr="00DE2EC3">
        <w:rPr>
          <w:lang w:val="es-ES"/>
        </w:rPr>
        <w:t xml:space="preserve"> </w:t>
      </w:r>
      <w:r>
        <w:rPr>
          <w:lang w:val="es-ES"/>
        </w:rPr>
        <w:t>Correctivo</w:t>
      </w:r>
      <w:r w:rsidRPr="00DE2EC3">
        <w:rPr>
          <w:lang w:val="es-ES"/>
        </w:rPr>
        <w:t xml:space="preserve">, mostrara una nueva pantalla en la cual </w:t>
      </w:r>
      <w:r>
        <w:rPr>
          <w:lang w:val="es-ES"/>
        </w:rPr>
        <w:t>contiene</w:t>
      </w:r>
      <w:r w:rsidRPr="00DE2EC3">
        <w:rPr>
          <w:lang w:val="es-ES"/>
        </w:rPr>
        <w:t xml:space="preserve"> </w:t>
      </w:r>
      <w:r>
        <w:rPr>
          <w:lang w:val="es-ES"/>
        </w:rPr>
        <w:t xml:space="preserve">2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el cual será el siguiente:</w:t>
      </w:r>
      <w:r w:rsidRPr="00DE2EC3">
        <w:rPr>
          <w:lang w:val="es-ES"/>
        </w:rPr>
        <w:t xml:space="preserve"> </w:t>
      </w:r>
    </w:p>
    <w:p w14:paraId="23544882" w14:textId="77777777" w:rsidR="0050376A" w:rsidRDefault="0050376A" w:rsidP="0050376A">
      <w:pPr>
        <w:pStyle w:val="ListParagraph"/>
        <w:numPr>
          <w:ilvl w:val="0"/>
          <w:numId w:val="43"/>
        </w:numPr>
        <w:rPr>
          <w:lang w:val="es-ES"/>
        </w:rPr>
      </w:pPr>
      <w:r>
        <w:rPr>
          <w:lang w:val="es-ES"/>
        </w:rPr>
        <w:t>Historial</w:t>
      </w:r>
    </w:p>
    <w:p w14:paraId="736E7B0A" w14:textId="77777777" w:rsidR="0050376A" w:rsidRDefault="0050376A" w:rsidP="0050376A">
      <w:pPr>
        <w:pStyle w:val="ListParagraph"/>
        <w:numPr>
          <w:ilvl w:val="0"/>
          <w:numId w:val="43"/>
        </w:numPr>
        <w:rPr>
          <w:lang w:val="es-ES"/>
        </w:rPr>
      </w:pPr>
      <w:r>
        <w:rPr>
          <w:lang w:val="es-ES"/>
        </w:rPr>
        <w:t>Realizar</w:t>
      </w:r>
    </w:p>
    <w:p w14:paraId="70732A56" w14:textId="77777777" w:rsidR="0050376A" w:rsidRDefault="0050376A" w:rsidP="0050376A">
      <w:pPr>
        <w:rPr>
          <w:b/>
          <w:bCs/>
          <w:sz w:val="28"/>
          <w:szCs w:val="28"/>
        </w:rPr>
      </w:pPr>
    </w:p>
    <w:p w14:paraId="0D2C2140" w14:textId="77777777" w:rsidR="0050376A" w:rsidRDefault="0050376A" w:rsidP="0050376A">
      <w:pPr>
        <w:rPr>
          <w:b/>
          <w:bCs/>
          <w:sz w:val="28"/>
          <w:szCs w:val="28"/>
        </w:rPr>
      </w:pPr>
      <w:proofErr w:type="spellStart"/>
      <w:r w:rsidRPr="00CF7C57">
        <w:rPr>
          <w:b/>
          <w:bCs/>
          <w:sz w:val="28"/>
          <w:szCs w:val="28"/>
        </w:rPr>
        <w:t>Historial</w:t>
      </w:r>
      <w:proofErr w:type="spellEnd"/>
    </w:p>
    <w:p w14:paraId="71045F67" w14:textId="77777777" w:rsidR="0050376A" w:rsidRDefault="0050376A" w:rsidP="0050376A">
      <w:pPr>
        <w:rPr>
          <w:lang w:val="es-ES"/>
        </w:rPr>
      </w:pPr>
      <w:r w:rsidRPr="008D7FBA">
        <w:rPr>
          <w:lang w:val="es-ES"/>
        </w:rPr>
        <w:t xml:space="preserve">Se </w:t>
      </w:r>
      <w:proofErr w:type="gramStart"/>
      <w:r w:rsidRPr="008D7FBA">
        <w:rPr>
          <w:lang w:val="es-ES"/>
        </w:rPr>
        <w:t>visualizaran</w:t>
      </w:r>
      <w:proofErr w:type="gramEnd"/>
      <w:r w:rsidRPr="008D7FBA">
        <w:rPr>
          <w:lang w:val="es-ES"/>
        </w:rPr>
        <w:t xml:space="preserve"> los documentos creados</w:t>
      </w:r>
      <w:r>
        <w:rPr>
          <w:lang w:val="es-ES"/>
        </w:rPr>
        <w:t>, como en la siguiente imagen.</w:t>
      </w:r>
    </w:p>
    <w:p w14:paraId="4FCCD360" w14:textId="77777777" w:rsidR="0050376A" w:rsidRDefault="0050376A" w:rsidP="0050376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2FD288D" wp14:editId="65096D7B">
            <wp:extent cx="2493479" cy="443285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016" cy="44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E582" w14:textId="77777777" w:rsidR="0050376A" w:rsidRDefault="0050376A" w:rsidP="0050376A">
      <w:pPr>
        <w:rPr>
          <w:lang w:val="es-ES"/>
        </w:rPr>
      </w:pPr>
      <w:r w:rsidRPr="00CF7C57">
        <w:rPr>
          <w:lang w:val="es-ES"/>
        </w:rPr>
        <w:t xml:space="preserve">Una vez seleccionado el </w:t>
      </w:r>
      <w:r>
        <w:rPr>
          <w:lang w:val="es-ES"/>
        </w:rPr>
        <w:t xml:space="preserve">documento podremos observar que se muestra otra ventana en la cual aparecen 2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>, el cual son los siguientes:</w:t>
      </w:r>
    </w:p>
    <w:p w14:paraId="4BD2B20C" w14:textId="77777777" w:rsidR="0050376A" w:rsidRDefault="0050376A" w:rsidP="0050376A">
      <w:pPr>
        <w:pStyle w:val="ListParagraph"/>
        <w:numPr>
          <w:ilvl w:val="0"/>
          <w:numId w:val="44"/>
        </w:numPr>
        <w:rPr>
          <w:lang w:val="es-ES"/>
        </w:rPr>
      </w:pPr>
      <w:r>
        <w:rPr>
          <w:lang w:val="es-ES"/>
        </w:rPr>
        <w:t>Visualizar Documento</w:t>
      </w:r>
    </w:p>
    <w:p w14:paraId="6D056015" w14:textId="77777777" w:rsidR="0050376A" w:rsidRPr="00CF7C57" w:rsidRDefault="0050376A" w:rsidP="0050376A">
      <w:pPr>
        <w:pStyle w:val="ListParagraph"/>
        <w:numPr>
          <w:ilvl w:val="0"/>
          <w:numId w:val="44"/>
        </w:numPr>
        <w:rPr>
          <w:lang w:val="es-ES"/>
        </w:rPr>
      </w:pPr>
      <w:r>
        <w:rPr>
          <w:lang w:val="es-ES"/>
        </w:rPr>
        <w:t>Firmar Documentos</w:t>
      </w:r>
    </w:p>
    <w:p w14:paraId="0243EAC9" w14:textId="77777777" w:rsidR="0050376A" w:rsidRDefault="0050376A" w:rsidP="0050376A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5B9F3BB" wp14:editId="39C823ED">
            <wp:extent cx="2136913" cy="37989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834" cy="38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DCE4" w14:textId="77777777" w:rsidR="0050376A" w:rsidRDefault="0050376A" w:rsidP="0050376A">
      <w:pPr>
        <w:rPr>
          <w:b/>
          <w:bCs/>
          <w:sz w:val="28"/>
          <w:szCs w:val="28"/>
        </w:rPr>
      </w:pPr>
    </w:p>
    <w:p w14:paraId="5730CF53" w14:textId="77777777" w:rsidR="0050376A" w:rsidRDefault="0050376A" w:rsidP="0050376A">
      <w:pPr>
        <w:rPr>
          <w:b/>
          <w:bCs/>
          <w:sz w:val="28"/>
          <w:szCs w:val="28"/>
          <w:lang w:val="es-ES"/>
        </w:rPr>
      </w:pPr>
    </w:p>
    <w:p w14:paraId="068E9258" w14:textId="77777777" w:rsidR="0050376A" w:rsidRPr="0050376A" w:rsidRDefault="0050376A" w:rsidP="0050376A">
      <w:pPr>
        <w:rPr>
          <w:b/>
          <w:bCs/>
          <w:sz w:val="28"/>
          <w:szCs w:val="28"/>
          <w:lang w:val="es-ES"/>
        </w:rPr>
      </w:pPr>
      <w:r w:rsidRPr="0050376A">
        <w:rPr>
          <w:b/>
          <w:bCs/>
          <w:sz w:val="28"/>
          <w:szCs w:val="28"/>
          <w:lang w:val="es-ES"/>
        </w:rPr>
        <w:t>Visualizar documento</w:t>
      </w:r>
    </w:p>
    <w:p w14:paraId="2690FB15" w14:textId="45B66CCA" w:rsidR="0050376A" w:rsidRDefault="0050376A" w:rsidP="0050376A">
      <w:pPr>
        <w:rPr>
          <w:lang w:val="es-ES"/>
        </w:rPr>
      </w:pPr>
      <w:r w:rsidRPr="00CF7C57">
        <w:rPr>
          <w:lang w:val="es-ES"/>
        </w:rPr>
        <w:t xml:space="preserve">Podremos </w:t>
      </w:r>
      <w:r>
        <w:rPr>
          <w:lang w:val="es-ES"/>
        </w:rPr>
        <w:t>solo visualizar</w:t>
      </w:r>
      <w:r w:rsidRPr="00CF7C57">
        <w:rPr>
          <w:lang w:val="es-ES"/>
        </w:rPr>
        <w:t xml:space="preserve"> el document</w:t>
      </w:r>
      <w:r>
        <w:rPr>
          <w:lang w:val="es-ES"/>
        </w:rPr>
        <w:t>o</w:t>
      </w:r>
      <w:r w:rsidRPr="00CF7C57">
        <w:rPr>
          <w:lang w:val="es-ES"/>
        </w:rPr>
        <w:t xml:space="preserve"> en formato </w:t>
      </w:r>
      <w:r>
        <w:rPr>
          <w:lang w:val="es-ES"/>
        </w:rPr>
        <w:t>PDF.</w:t>
      </w:r>
    </w:p>
    <w:p w14:paraId="5CD7DC52" w14:textId="77777777" w:rsidR="007E0946" w:rsidRPr="007E0946" w:rsidRDefault="007E0946" w:rsidP="007E0946">
      <w:pPr>
        <w:rPr>
          <w:b/>
          <w:bCs/>
          <w:sz w:val="28"/>
          <w:szCs w:val="28"/>
          <w:lang w:val="es-ES"/>
        </w:rPr>
      </w:pPr>
      <w:r w:rsidRPr="007E0946">
        <w:rPr>
          <w:b/>
          <w:bCs/>
          <w:sz w:val="28"/>
          <w:szCs w:val="28"/>
          <w:lang w:val="es-ES"/>
        </w:rPr>
        <w:t>Firmar Documentos</w:t>
      </w:r>
    </w:p>
    <w:p w14:paraId="602C11F4" w14:textId="77777777" w:rsidR="007E0946" w:rsidRDefault="007E0946" w:rsidP="007E0946">
      <w:pPr>
        <w:rPr>
          <w:lang w:val="es-ES"/>
        </w:rPr>
      </w:pPr>
      <w:r w:rsidRPr="00CF7C57">
        <w:rPr>
          <w:lang w:val="es-ES"/>
        </w:rPr>
        <w:t xml:space="preserve">En este modulo podremos agregar </w:t>
      </w:r>
      <w:r>
        <w:rPr>
          <w:lang w:val="es-ES"/>
        </w:rPr>
        <w:t>la firma de manera virtual al documento, esto con el fin de autorizar el mantenimiento y/o trabajo realizado, seleccionando el tipo de usuario que lo desea firmar.</w:t>
      </w:r>
    </w:p>
    <w:p w14:paraId="15B99828" w14:textId="77777777" w:rsidR="007E0946" w:rsidRPr="00CF7C57" w:rsidRDefault="007E0946" w:rsidP="007E0946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C0EFA32" wp14:editId="35A10477">
            <wp:extent cx="1639957" cy="2915478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495" cy="293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7D351AD3" wp14:editId="7953096F">
            <wp:extent cx="1643255" cy="292134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805" cy="29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5169" w14:textId="77777777" w:rsidR="007E0946" w:rsidRDefault="007E0946" w:rsidP="0050376A">
      <w:pPr>
        <w:rPr>
          <w:lang w:val="es-ES"/>
        </w:rPr>
      </w:pPr>
    </w:p>
    <w:p w14:paraId="47E25113" w14:textId="77777777" w:rsidR="005B1EFB" w:rsidRDefault="005B1EFB" w:rsidP="0050376A">
      <w:pPr>
        <w:rPr>
          <w:lang w:val="es-ES"/>
        </w:rPr>
      </w:pPr>
    </w:p>
    <w:p w14:paraId="4686D8D1" w14:textId="77777777" w:rsidR="005B1EFB" w:rsidRPr="0050376A" w:rsidRDefault="005B1EFB" w:rsidP="005B1EFB">
      <w:pPr>
        <w:rPr>
          <w:b/>
          <w:bCs/>
          <w:sz w:val="28"/>
          <w:szCs w:val="28"/>
          <w:lang w:val="es-ES"/>
        </w:rPr>
      </w:pPr>
      <w:r w:rsidRPr="0050376A">
        <w:rPr>
          <w:b/>
          <w:bCs/>
          <w:sz w:val="28"/>
          <w:szCs w:val="28"/>
          <w:lang w:val="es-ES"/>
        </w:rPr>
        <w:t>Realizar</w:t>
      </w:r>
    </w:p>
    <w:p w14:paraId="3E38A45D" w14:textId="77777777" w:rsidR="005B1EFB" w:rsidRDefault="005B1EFB" w:rsidP="005B1EFB">
      <w:pPr>
        <w:rPr>
          <w:lang w:val="es-ES"/>
        </w:rPr>
      </w:pPr>
      <w:r w:rsidRPr="00B87BD3">
        <w:rPr>
          <w:lang w:val="es-ES"/>
        </w:rPr>
        <w:t xml:space="preserve">Se </w:t>
      </w:r>
      <w:proofErr w:type="gramStart"/>
      <w:r w:rsidRPr="00B87BD3">
        <w:rPr>
          <w:lang w:val="es-ES"/>
        </w:rPr>
        <w:t>visualizara</w:t>
      </w:r>
      <w:proofErr w:type="gramEnd"/>
      <w:r w:rsidRPr="00B87BD3">
        <w:rPr>
          <w:lang w:val="es-ES"/>
        </w:rPr>
        <w:t xml:space="preserve"> la pantalla en la cual podremos de dar de alta un document</w:t>
      </w:r>
      <w:r>
        <w:rPr>
          <w:lang w:val="es-ES"/>
        </w:rPr>
        <w:t>o</w:t>
      </w:r>
      <w:r w:rsidRPr="00B87BD3">
        <w:rPr>
          <w:lang w:val="es-ES"/>
        </w:rPr>
        <w:t xml:space="preserve"> nuevo</w:t>
      </w:r>
    </w:p>
    <w:p w14:paraId="1E0666D8" w14:textId="77777777" w:rsidR="005B1EFB" w:rsidRDefault="005B1EFB" w:rsidP="005B1EFB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28100E" wp14:editId="25FC98AB">
            <wp:extent cx="2125483" cy="3778635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614" cy="38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667998B5" wp14:editId="61E4479F">
            <wp:extent cx="2140764" cy="3805802"/>
            <wp:effectExtent l="0" t="0" r="571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833" cy="384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24E3" w14:textId="77777777" w:rsidR="005B1EFB" w:rsidRPr="00B87BD3" w:rsidRDefault="005B1EFB" w:rsidP="005B1EFB">
      <w:pPr>
        <w:rPr>
          <w:lang w:val="es-ES"/>
        </w:rPr>
      </w:pPr>
      <w:r>
        <w:rPr>
          <w:lang w:val="es-ES"/>
        </w:rPr>
        <w:t xml:space="preserve">En el botón firmar tendrá la función de agregar la firma </w:t>
      </w:r>
      <w:proofErr w:type="spellStart"/>
      <w:r>
        <w:rPr>
          <w:lang w:val="es-ES"/>
        </w:rPr>
        <w:t>vitual</w:t>
      </w:r>
      <w:proofErr w:type="spellEnd"/>
      <w:r>
        <w:rPr>
          <w:lang w:val="es-ES"/>
        </w:rPr>
        <w:t xml:space="preserve"> del técnico que realiza el mantenimiento. Al seleccionar guardar, el documento se </w:t>
      </w:r>
      <w:proofErr w:type="gramStart"/>
      <w:r>
        <w:rPr>
          <w:lang w:val="es-ES"/>
        </w:rPr>
        <w:t>guardara</w:t>
      </w:r>
      <w:proofErr w:type="gramEnd"/>
      <w:r>
        <w:rPr>
          <w:lang w:val="es-ES"/>
        </w:rPr>
        <w:t xml:space="preserve"> en base de datos para posteriormente ser visualizado.</w:t>
      </w:r>
    </w:p>
    <w:p w14:paraId="76348BC6" w14:textId="6764E553" w:rsidR="00040F24" w:rsidRDefault="00040F24">
      <w:pPr>
        <w:rPr>
          <w:lang w:val="es-ES"/>
        </w:rPr>
      </w:pPr>
    </w:p>
    <w:p w14:paraId="3EC582CD" w14:textId="54FF6B88" w:rsidR="007E0946" w:rsidRPr="0050376A" w:rsidRDefault="007E0946" w:rsidP="007E0946">
      <w:pPr>
        <w:pStyle w:val="Heading1"/>
        <w:rPr>
          <w:lang w:val="es-ES"/>
        </w:rPr>
      </w:pPr>
      <w:proofErr w:type="spellStart"/>
      <w:r>
        <w:rPr>
          <w:lang w:val="es-ES"/>
        </w:rPr>
        <w:lastRenderedPageBreak/>
        <w:t>Autorizacion</w:t>
      </w:r>
      <w:proofErr w:type="spellEnd"/>
      <w:r>
        <w:rPr>
          <w:lang w:val="es-ES"/>
        </w:rPr>
        <w:t xml:space="preserve"> de Documentos</w:t>
      </w:r>
    </w:p>
    <w:p w14:paraId="1FB0A8E6" w14:textId="77777777" w:rsidR="007E0946" w:rsidRPr="007E0946" w:rsidRDefault="007E0946" w:rsidP="007E0946">
      <w:pPr>
        <w:rPr>
          <w:b/>
          <w:bCs/>
          <w:sz w:val="28"/>
          <w:szCs w:val="28"/>
          <w:lang w:val="es-ES"/>
        </w:rPr>
      </w:pPr>
      <w:r w:rsidRPr="007E0946">
        <w:rPr>
          <w:b/>
          <w:bCs/>
          <w:sz w:val="28"/>
          <w:szCs w:val="28"/>
          <w:lang w:val="es-ES"/>
        </w:rPr>
        <w:t>Firmar Documentos</w:t>
      </w:r>
    </w:p>
    <w:p w14:paraId="574C3786" w14:textId="77777777" w:rsidR="007E0946" w:rsidRDefault="007E0946" w:rsidP="007E0946">
      <w:pPr>
        <w:rPr>
          <w:lang w:val="es-ES"/>
        </w:rPr>
      </w:pPr>
      <w:r w:rsidRPr="00CF7C57">
        <w:rPr>
          <w:lang w:val="es-ES"/>
        </w:rPr>
        <w:t xml:space="preserve">En este modulo podremos agregar </w:t>
      </w:r>
      <w:r>
        <w:rPr>
          <w:lang w:val="es-ES"/>
        </w:rPr>
        <w:t>la firma de manera virtual al documento, esto con el fin de autorizar el mantenimiento y/o trabajo realizado, seleccionando el tipo de usuario que lo desea firmar.</w:t>
      </w:r>
    </w:p>
    <w:p w14:paraId="21FB03D2" w14:textId="77777777" w:rsidR="007E0946" w:rsidRPr="00CF7C57" w:rsidRDefault="007E0946" w:rsidP="007E0946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CE5799" wp14:editId="480346EC">
            <wp:extent cx="1639957" cy="2915478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495" cy="293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0C4AA5E" wp14:editId="53C8C1CC">
            <wp:extent cx="1643255" cy="292134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805" cy="29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9777" w14:textId="16824C2A" w:rsidR="007E0946" w:rsidRDefault="007E0946">
      <w:pPr>
        <w:rPr>
          <w:lang w:val="es-ES"/>
        </w:rPr>
      </w:pPr>
    </w:p>
    <w:p w14:paraId="3EAA92A9" w14:textId="4EA8C99F" w:rsidR="007E0946" w:rsidRDefault="007E0946">
      <w:pPr>
        <w:rPr>
          <w:lang w:val="es-ES"/>
        </w:rPr>
      </w:pPr>
    </w:p>
    <w:p w14:paraId="3C4BC5C8" w14:textId="41EF6E83" w:rsidR="00325C15" w:rsidRDefault="00325C15">
      <w:pPr>
        <w:rPr>
          <w:lang w:val="es-ES"/>
        </w:rPr>
      </w:pPr>
    </w:p>
    <w:p w14:paraId="196F5DCD" w14:textId="606E3C84" w:rsidR="00325C15" w:rsidRDefault="00325C15">
      <w:pPr>
        <w:rPr>
          <w:lang w:val="es-ES"/>
        </w:rPr>
      </w:pPr>
    </w:p>
    <w:p w14:paraId="001472E4" w14:textId="2B884DA0" w:rsidR="00325C15" w:rsidRDefault="00325C15">
      <w:pPr>
        <w:rPr>
          <w:lang w:val="es-ES"/>
        </w:rPr>
      </w:pPr>
    </w:p>
    <w:p w14:paraId="2716C0D4" w14:textId="2EF053FE" w:rsidR="00325C15" w:rsidRDefault="00325C15">
      <w:pPr>
        <w:rPr>
          <w:lang w:val="es-ES"/>
        </w:rPr>
      </w:pPr>
    </w:p>
    <w:p w14:paraId="54D2FBFB" w14:textId="3D19BBAD" w:rsidR="00325C15" w:rsidRDefault="00325C15">
      <w:pPr>
        <w:rPr>
          <w:lang w:val="es-ES"/>
        </w:rPr>
      </w:pPr>
    </w:p>
    <w:p w14:paraId="1F41C07B" w14:textId="3881DFFD" w:rsidR="00325C15" w:rsidRDefault="00325C15">
      <w:pPr>
        <w:rPr>
          <w:lang w:val="es-ES"/>
        </w:rPr>
      </w:pPr>
    </w:p>
    <w:p w14:paraId="697AB451" w14:textId="2364653D" w:rsidR="00325C15" w:rsidRDefault="00325C15">
      <w:pPr>
        <w:rPr>
          <w:lang w:val="es-ES"/>
        </w:rPr>
      </w:pPr>
    </w:p>
    <w:p w14:paraId="5D8C9885" w14:textId="75C40B77" w:rsidR="00325C15" w:rsidRDefault="00325C15">
      <w:pPr>
        <w:rPr>
          <w:lang w:val="es-ES"/>
        </w:rPr>
      </w:pPr>
    </w:p>
    <w:p w14:paraId="7CF8DCAC" w14:textId="7236A9D8" w:rsidR="00325C15" w:rsidRDefault="00325C15">
      <w:pPr>
        <w:rPr>
          <w:lang w:val="es-ES"/>
        </w:rPr>
      </w:pPr>
    </w:p>
    <w:p w14:paraId="361EAAF2" w14:textId="5190D9E8" w:rsidR="00325C15" w:rsidRDefault="00325C15">
      <w:pPr>
        <w:rPr>
          <w:lang w:val="es-ES"/>
        </w:rPr>
      </w:pPr>
    </w:p>
    <w:p w14:paraId="3D048ADF" w14:textId="725074EF" w:rsidR="00325C15" w:rsidRDefault="00325C15">
      <w:pPr>
        <w:rPr>
          <w:lang w:val="es-ES"/>
        </w:rPr>
      </w:pPr>
    </w:p>
    <w:p w14:paraId="13A2F28F" w14:textId="6D4003A1" w:rsidR="00325C15" w:rsidRDefault="00325C15">
      <w:pPr>
        <w:rPr>
          <w:lang w:val="es-ES"/>
        </w:rPr>
      </w:pPr>
    </w:p>
    <w:p w14:paraId="4BD833B8" w14:textId="4044F9FA" w:rsidR="00325C15" w:rsidRDefault="00325C15">
      <w:pPr>
        <w:rPr>
          <w:lang w:val="es-ES"/>
        </w:rPr>
      </w:pPr>
    </w:p>
    <w:p w14:paraId="3136C762" w14:textId="3EA5FB98" w:rsidR="00325C15" w:rsidRDefault="00325C15" w:rsidP="00325C15">
      <w:pPr>
        <w:pStyle w:val="Heading1"/>
        <w:rPr>
          <w:lang w:val="es-ES"/>
        </w:rPr>
      </w:pPr>
      <w:proofErr w:type="spellStart"/>
      <w:r>
        <w:rPr>
          <w:lang w:val="es-ES"/>
        </w:rPr>
        <w:lastRenderedPageBreak/>
        <w:t>Contantos</w:t>
      </w:r>
      <w:proofErr w:type="spellEnd"/>
    </w:p>
    <w:p w14:paraId="43F2255E" w14:textId="77777777" w:rsidR="004A7E0F" w:rsidRPr="00FF2431" w:rsidRDefault="004A7E0F" w:rsidP="004A7E0F">
      <w:pPr>
        <w:rPr>
          <w:lang w:val="es-ES"/>
        </w:rPr>
      </w:pPr>
      <w:r w:rsidRPr="00FF2431">
        <w:rPr>
          <w:lang w:val="es-ES"/>
        </w:rPr>
        <w:t>Jesús Díaz</w:t>
      </w:r>
    </w:p>
    <w:p w14:paraId="3B9050BB" w14:textId="77777777" w:rsidR="004A7E0F" w:rsidRPr="00FF2431" w:rsidRDefault="004A7E0F" w:rsidP="004A7E0F">
      <w:pPr>
        <w:rPr>
          <w:lang w:val="es-ES"/>
        </w:rPr>
      </w:pPr>
      <w:r w:rsidRPr="00FF2431">
        <w:rPr>
          <w:lang w:val="es-ES"/>
        </w:rPr>
        <w:t>Ingeniero de Control</w:t>
      </w:r>
    </w:p>
    <w:p w14:paraId="2A75D7A6" w14:textId="77777777" w:rsidR="004A7E0F" w:rsidRPr="00FF2431" w:rsidRDefault="004A7E0F" w:rsidP="004A7E0F">
      <w:pPr>
        <w:rPr>
          <w:lang w:val="es-ES"/>
        </w:rPr>
      </w:pPr>
      <w:r w:rsidRPr="00FF2431">
        <w:rPr>
          <w:lang w:val="es-ES"/>
        </w:rPr>
        <w:t>Cel. 614-178-9589</w:t>
      </w:r>
    </w:p>
    <w:p w14:paraId="05DEBA40" w14:textId="77777777" w:rsidR="004A7E0F" w:rsidRPr="00325C15" w:rsidRDefault="004A7E0F" w:rsidP="004A7E0F">
      <w:pPr>
        <w:rPr>
          <w:lang w:val="es-ES"/>
        </w:rPr>
      </w:pPr>
      <w:r>
        <w:rPr>
          <w:lang w:val="es-ES"/>
        </w:rPr>
        <w:t>d</w:t>
      </w:r>
      <w:r w:rsidRPr="00FF2431">
        <w:rPr>
          <w:lang w:val="es-ES"/>
        </w:rPr>
        <w:t>iaz_jesus2000@yahoo.com</w:t>
      </w:r>
    </w:p>
    <w:p w14:paraId="00B1D3A9" w14:textId="77777777" w:rsidR="00325C15" w:rsidRPr="00325C15" w:rsidRDefault="00325C15" w:rsidP="00325C15">
      <w:pPr>
        <w:rPr>
          <w:lang w:val="es-ES"/>
        </w:rPr>
      </w:pPr>
    </w:p>
    <w:sectPr w:rsidR="00325C15" w:rsidRPr="00325C15" w:rsidSect="00325C15">
      <w:footerReference w:type="even" r:id="rId26"/>
      <w:footerReference w:type="default" r:id="rId27"/>
      <w:pgSz w:w="12240" w:h="15840"/>
      <w:pgMar w:top="720" w:right="720" w:bottom="720" w:left="720" w:header="288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3DBEFF" w14:textId="77777777" w:rsidR="00DD6A2F" w:rsidRDefault="00DD6A2F">
      <w:pPr>
        <w:spacing w:after="0" w:line="240" w:lineRule="auto"/>
      </w:pPr>
      <w:r>
        <w:separator/>
      </w:r>
    </w:p>
  </w:endnote>
  <w:endnote w:type="continuationSeparator" w:id="0">
    <w:p w14:paraId="798D0658" w14:textId="77777777" w:rsidR="00DD6A2F" w:rsidRDefault="00DD6A2F">
      <w:pPr>
        <w:spacing w:after="0" w:line="240" w:lineRule="auto"/>
      </w:pPr>
      <w:r>
        <w:continuationSeparator/>
      </w:r>
    </w:p>
  </w:endnote>
  <w:endnote w:type="continuationNotice" w:id="1">
    <w:p w14:paraId="5D5D35A0" w14:textId="77777777" w:rsidR="00DD6A2F" w:rsidRDefault="00DD6A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22243714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06F6D47" w14:textId="3F0E410E" w:rsidR="00182671" w:rsidRDefault="00182671" w:rsidP="00F064D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33D935E" w14:textId="77777777" w:rsidR="00182671" w:rsidRDefault="001826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21674316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D6CB" w14:textId="27906CF5" w:rsidR="00182671" w:rsidRDefault="00182671" w:rsidP="00F064D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5292D7C" w14:textId="77777777" w:rsidR="00182671" w:rsidRDefault="001826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9469CC" w14:textId="77777777" w:rsidR="00DD6A2F" w:rsidRDefault="00DD6A2F">
      <w:pPr>
        <w:spacing w:after="0" w:line="240" w:lineRule="auto"/>
      </w:pPr>
      <w:r>
        <w:separator/>
      </w:r>
    </w:p>
  </w:footnote>
  <w:footnote w:type="continuationSeparator" w:id="0">
    <w:p w14:paraId="64400547" w14:textId="77777777" w:rsidR="00DD6A2F" w:rsidRDefault="00DD6A2F">
      <w:pPr>
        <w:spacing w:after="0" w:line="240" w:lineRule="auto"/>
      </w:pPr>
      <w:r>
        <w:continuationSeparator/>
      </w:r>
    </w:p>
  </w:footnote>
  <w:footnote w:type="continuationNotice" w:id="1">
    <w:p w14:paraId="292F94FA" w14:textId="77777777" w:rsidR="00DD6A2F" w:rsidRDefault="00DD6A2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5AD7F60"/>
    <w:multiLevelType w:val="hybridMultilevel"/>
    <w:tmpl w:val="7CF8AD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744B2B"/>
    <w:multiLevelType w:val="hybridMultilevel"/>
    <w:tmpl w:val="05A4E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8" w15:restartNumberingAfterBreak="0">
    <w:nsid w:val="1DC71970"/>
    <w:multiLevelType w:val="hybridMultilevel"/>
    <w:tmpl w:val="21CE29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3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4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1DF7EA1"/>
    <w:multiLevelType w:val="hybridMultilevel"/>
    <w:tmpl w:val="5BC64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89E1856"/>
    <w:multiLevelType w:val="hybridMultilevel"/>
    <w:tmpl w:val="A880E9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E164AA5"/>
    <w:multiLevelType w:val="hybridMultilevel"/>
    <w:tmpl w:val="A98A7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6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7"/>
  </w:num>
  <w:num w:numId="2">
    <w:abstractNumId w:val="11"/>
  </w:num>
  <w:num w:numId="3">
    <w:abstractNumId w:val="12"/>
  </w:num>
  <w:num w:numId="4">
    <w:abstractNumId w:val="25"/>
  </w:num>
  <w:num w:numId="5">
    <w:abstractNumId w:val="4"/>
  </w:num>
  <w:num w:numId="6">
    <w:abstractNumId w:val="7"/>
  </w:num>
  <w:num w:numId="7">
    <w:abstractNumId w:val="13"/>
  </w:num>
  <w:num w:numId="8">
    <w:abstractNumId w:val="5"/>
  </w:num>
  <w:num w:numId="9">
    <w:abstractNumId w:val="15"/>
  </w:num>
  <w:num w:numId="10">
    <w:abstractNumId w:val="22"/>
  </w:num>
  <w:num w:numId="11">
    <w:abstractNumId w:val="6"/>
  </w:num>
  <w:num w:numId="12">
    <w:abstractNumId w:val="17"/>
  </w:num>
  <w:num w:numId="13">
    <w:abstractNumId w:val="24"/>
  </w:num>
  <w:num w:numId="14">
    <w:abstractNumId w:val="19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6"/>
  </w:num>
  <w:num w:numId="25">
    <w:abstractNumId w:val="10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4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6"/>
  </w:num>
  <w:num w:numId="38">
    <w:abstractNumId w:val="0"/>
    <w:lvlOverride w:ilvl="0">
      <w:startOverride w:val="1"/>
    </w:lvlOverride>
  </w:num>
  <w:num w:numId="39">
    <w:abstractNumId w:val="9"/>
  </w:num>
  <w:num w:numId="40">
    <w:abstractNumId w:val="20"/>
  </w:num>
  <w:num w:numId="41">
    <w:abstractNumId w:val="18"/>
  </w:num>
  <w:num w:numId="42">
    <w:abstractNumId w:val="2"/>
  </w:num>
  <w:num w:numId="43">
    <w:abstractNumId w:val="8"/>
  </w:num>
  <w:num w:numId="44">
    <w:abstractNumId w:val="21"/>
  </w:num>
  <w:num w:numId="45">
    <w:abstractNumId w:val="3"/>
  </w:num>
  <w:num w:numId="4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AB8"/>
    <w:rsid w:val="0001607E"/>
    <w:rsid w:val="000215C2"/>
    <w:rsid w:val="00040F24"/>
    <w:rsid w:val="00134B67"/>
    <w:rsid w:val="0013598C"/>
    <w:rsid w:val="00135A0E"/>
    <w:rsid w:val="00140A22"/>
    <w:rsid w:val="00182671"/>
    <w:rsid w:val="001A1126"/>
    <w:rsid w:val="00247B79"/>
    <w:rsid w:val="002A4753"/>
    <w:rsid w:val="00325C15"/>
    <w:rsid w:val="003C33D6"/>
    <w:rsid w:val="003C3F84"/>
    <w:rsid w:val="003C6C50"/>
    <w:rsid w:val="003F42C0"/>
    <w:rsid w:val="00497D3F"/>
    <w:rsid w:val="004A6527"/>
    <w:rsid w:val="004A7E0F"/>
    <w:rsid w:val="0050376A"/>
    <w:rsid w:val="0053289D"/>
    <w:rsid w:val="00547393"/>
    <w:rsid w:val="005556E6"/>
    <w:rsid w:val="005B1EFB"/>
    <w:rsid w:val="005E1D75"/>
    <w:rsid w:val="00661CEC"/>
    <w:rsid w:val="006F2A92"/>
    <w:rsid w:val="0072391E"/>
    <w:rsid w:val="007E0946"/>
    <w:rsid w:val="007E2525"/>
    <w:rsid w:val="008862BB"/>
    <w:rsid w:val="008D7FBA"/>
    <w:rsid w:val="009131D1"/>
    <w:rsid w:val="00A04AB8"/>
    <w:rsid w:val="00AE151E"/>
    <w:rsid w:val="00B87BD3"/>
    <w:rsid w:val="00CF7C57"/>
    <w:rsid w:val="00D65A09"/>
    <w:rsid w:val="00DD6A2F"/>
    <w:rsid w:val="00DE2EC3"/>
    <w:rsid w:val="00DE7A1E"/>
    <w:rsid w:val="00E47E0B"/>
    <w:rsid w:val="00ED37EA"/>
    <w:rsid w:val="00FA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1D9C09B"/>
  <w15:docId w15:val="{86D025BB-CDCE-F143-A03D-FEB2604B0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B79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Strong">
    <w:name w:val="Strong"/>
    <w:basedOn w:val="DefaultParagraphFont"/>
    <w:uiPriority w:val="10"/>
    <w:qFormat/>
    <w:rPr>
      <w:b/>
      <w:bCs/>
      <w:color w:val="2F5496" w:themeColor="accent5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ListBullet">
    <w:name w:val="List Bullet"/>
    <w:basedOn w:val="Normal"/>
    <w:uiPriority w:val="12"/>
    <w:qFormat/>
    <w:rsid w:val="00247B79"/>
    <w:pPr>
      <w:numPr>
        <w:numId w:val="37"/>
      </w:numPr>
    </w:pPr>
  </w:style>
  <w:style w:type="paragraph" w:styleId="ListNumber">
    <w:name w:val="List Number"/>
    <w:basedOn w:val="Normal"/>
    <w:uiPriority w:val="11"/>
    <w:qFormat/>
    <w:pPr>
      <w:numPr>
        <w:numId w:val="18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semiHidden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B7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B7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247B7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B79"/>
    <w:rPr>
      <w:rFonts w:ascii="Arial" w:hAnsi="Arial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13598C"/>
    <w:pPr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1826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ulisesrdz/Library/Containers/com.microsoft.Word/Data/Library/Application%20Support/Microsoft/Office/16.0/DTS/en-US%7b43D06D6A-6021-4540-9E79-68DA89F622D1%7d/%7bBA7D94C1-04B5-404C-BC3E-47A99D544FDA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223B9-6525-4E07-9315-E9E0CC4FB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{BA7D94C1-04B5-404C-BC3E-47A99D544FDA}tf16382944.dotx</Template>
  <TotalTime>12</TotalTime>
  <Pages>17</Pages>
  <Words>792</Words>
  <Characters>4519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ulises rodriguez diaz</cp:lastModifiedBy>
  <cp:revision>3</cp:revision>
  <dcterms:created xsi:type="dcterms:W3CDTF">2021-01-13T21:41:00Z</dcterms:created>
  <dcterms:modified xsi:type="dcterms:W3CDTF">2021-01-14T05:21:00Z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v-rimour@microsoft.com</vt:lpwstr>
  </property>
  <property fmtid="{D5CDD505-2E9C-101B-9397-08002B2CF9AE}" pid="5" name="MSIP_Label_f42aa342-8706-4288-bd11-ebb85995028c_SetDate">
    <vt:lpwstr>2018-04-19T09:13:42.9055350Z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